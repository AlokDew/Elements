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F3AC" w14:textId="7548917C" w:rsidR="003D0DFE" w:rsidRDefault="00F76D39" w:rsidP="008259E5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884FA2" wp14:editId="42B8D1CE">
                <wp:simplePos x="0" y="0"/>
                <wp:positionH relativeFrom="column">
                  <wp:posOffset>-92548</wp:posOffset>
                </wp:positionH>
                <wp:positionV relativeFrom="paragraph">
                  <wp:posOffset>78740</wp:posOffset>
                </wp:positionV>
                <wp:extent cx="1541721" cy="1424763"/>
                <wp:effectExtent l="0" t="0" r="20955" b="23495"/>
                <wp:wrapNone/>
                <wp:docPr id="3579452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21" cy="1424763"/>
                        </a:xfrm>
                        <a:prstGeom prst="rect">
                          <a:avLst/>
                        </a:prstGeom>
                        <a:solidFill>
                          <a:srgbClr val="D67F00"/>
                        </a:solid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18B0C" w14:textId="26BD2696" w:rsidR="00F76D39" w:rsidRPr="00F76D39" w:rsidRDefault="00F76D39" w:rsidP="00F76D39">
                            <w:pPr>
                              <w:jc w:val="center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F76D39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84FA2" id="Rectangle 3" o:spid="_x0000_s1026" style="position:absolute;left:0;text-align:left;margin-left:-7.3pt;margin-top:6.2pt;width:121.4pt;height:112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" fillcolor="#d67f00" strokecolor="white [3212]" strokeweight="1pt">
                <v:textbox>
                  <w:txbxContent>
                    <w:p w14:paraId="68B18B0C" w14:textId="26BD2696" w:rsidR="00F76D39" w:rsidRPr="00F76D39" w:rsidRDefault="00F76D39" w:rsidP="00F76D39">
                      <w:pPr>
                        <w:jc w:val="center"/>
                        <w:rPr>
                          <w:color w:val="FFFFFF" w:themeColor="background1"/>
                          <w:sz w:val="96"/>
                          <w:szCs w:val="96"/>
                        </w:rPr>
                      </w:pPr>
                      <w:r w:rsidRPr="00F76D39">
                        <w:rPr>
                          <w:color w:val="FFFFFF" w:themeColor="background1"/>
                          <w:sz w:val="96"/>
                          <w:szCs w:val="96"/>
                        </w:rPr>
                        <w:t>AD</w:t>
                      </w:r>
                    </w:p>
                  </w:txbxContent>
                </v:textbox>
              </v:rect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1" layoutInCell="1" allowOverlap="1" wp14:anchorId="4E70A05F" wp14:editId="5C19B49F">
                <wp:simplePos x="0" y="0"/>
                <wp:positionH relativeFrom="page">
                  <wp:posOffset>2529840</wp:posOffset>
                </wp:positionH>
                <wp:positionV relativeFrom="page">
                  <wp:posOffset>2423160</wp:posOffset>
                </wp:positionV>
                <wp:extent cx="4690745" cy="1600200"/>
                <wp:effectExtent l="0" t="0" r="0" b="0"/>
                <wp:wrapSquare wrapText="bothSides"/>
                <wp:docPr id="2107907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745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ADA3A" w14:textId="77777777" w:rsidR="00F02183" w:rsidRPr="00F76D39" w:rsidRDefault="00F02183" w:rsidP="00D71668">
                            <w:pPr>
                              <w:pStyle w:val="Heading2"/>
                              <w:rPr>
                                <w:color w:val="000000" w:themeColor="text1"/>
                              </w:rPr>
                            </w:pPr>
                            <w:r w:rsidRPr="00F76D39">
                              <w:rPr>
                                <w:color w:val="000000" w:themeColor="text1"/>
                              </w:rPr>
                              <w:t>Profile</w:t>
                            </w:r>
                          </w:p>
                          <w:p w14:paraId="3982D3C3" w14:textId="77777777" w:rsidR="00F02183" w:rsidRPr="00F02183" w:rsidRDefault="00F02183" w:rsidP="00F02183">
                            <w:r w:rsidRPr="00F02183">
                              <w:t>Showcase your most impressive accomplishments right here. Within seconds, the reader should be able to tell who you are and what your areas of expertise are. The purpose of a professional profile is to provide a quick overview of your potential skills, experience, and achievements to a recruiter without requiring them to read the rest of your resume.</w:t>
                            </w:r>
                          </w:p>
                          <w:p w14:paraId="6B02C0DF" w14:textId="77777777" w:rsidR="00F02183" w:rsidRPr="00F02183" w:rsidRDefault="00F02183" w:rsidP="00F021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0A0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99.2pt;margin-top:190.8pt;width:369.35pt;height:12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" filled="f" stroked="f">
                <v:textbox>
                  <w:txbxContent>
                    <w:p w14:paraId="54AADA3A" w14:textId="77777777" w:rsidR="00F02183" w:rsidRPr="00F76D39" w:rsidRDefault="00F02183" w:rsidP="00D71668">
                      <w:pPr>
                        <w:pStyle w:val="Heading2"/>
                        <w:rPr>
                          <w:color w:val="000000" w:themeColor="text1"/>
                        </w:rPr>
                      </w:pPr>
                      <w:r w:rsidRPr="00F76D39">
                        <w:rPr>
                          <w:color w:val="000000" w:themeColor="text1"/>
                        </w:rPr>
                        <w:t>Profile</w:t>
                      </w:r>
                    </w:p>
                    <w:p w14:paraId="3982D3C3" w14:textId="77777777" w:rsidR="00F02183" w:rsidRPr="00F02183" w:rsidRDefault="00F02183" w:rsidP="00F02183">
                      <w:r w:rsidRPr="00F02183">
                        <w:t>Showcase your most impressive accomplishments right here. Within seconds, the reader should be able to tell who you are and what your areas of expertise are. The purpose of a professional profile is to provide a quick overview of your potential skills, experience, and achievements to a recruiter without requiring them to read the rest of your resume.</w:t>
                      </w:r>
                    </w:p>
                    <w:p w14:paraId="6B02C0DF" w14:textId="77777777" w:rsidR="00F02183" w:rsidRPr="00F02183" w:rsidRDefault="00F02183" w:rsidP="00F02183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13BABAC8" wp14:editId="613316D8">
                <wp:simplePos x="0" y="0"/>
                <wp:positionH relativeFrom="page">
                  <wp:posOffset>2533015</wp:posOffset>
                </wp:positionH>
                <wp:positionV relativeFrom="page">
                  <wp:posOffset>4023360</wp:posOffset>
                </wp:positionV>
                <wp:extent cx="4690872" cy="5541264"/>
                <wp:effectExtent l="0" t="0" r="0" b="254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872" cy="55412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78225" w14:textId="77777777" w:rsidR="00F02183" w:rsidRPr="00F02183" w:rsidRDefault="00F02183" w:rsidP="00D71668">
                            <w:pPr>
                              <w:pStyle w:val="Heading2"/>
                            </w:pPr>
                            <w:r w:rsidRPr="00F02183">
                              <w:t>Work Experience</w:t>
                            </w:r>
                          </w:p>
                          <w:p w14:paraId="7D589F34" w14:textId="77777777" w:rsidR="00D71668" w:rsidRPr="00D71668" w:rsidRDefault="00F02183" w:rsidP="00D71668">
                            <w:pPr>
                              <w:pStyle w:val="Heading3"/>
                            </w:pPr>
                            <w:r w:rsidRPr="00D71668">
                              <w:t>Content Strategist</w:t>
                            </w:r>
                          </w:p>
                          <w:p w14:paraId="4BE07EF5" w14:textId="77777777" w:rsidR="00F02183" w:rsidRPr="00D71668" w:rsidRDefault="00F02183" w:rsidP="00D71668">
                            <w:pPr>
                              <w:pStyle w:val="Heading4"/>
                            </w:pPr>
                            <w:r w:rsidRPr="00D71668">
                              <w:t>First Up Consultants, Montgomery | 20XX - Present</w:t>
                            </w:r>
                          </w:p>
                          <w:p w14:paraId="7E735A96" w14:textId="77777777" w:rsidR="00F02183" w:rsidRPr="00F02183" w:rsidRDefault="00F02183" w:rsidP="00F02183">
                            <w:r w:rsidRPr="00F02183">
                              <w:t>Describe your accomplishments and job responsibilities briefly. Concentrate on the skills and strengths you've identified as relevant to the job description.</w:t>
                            </w:r>
                          </w:p>
                          <w:p w14:paraId="2A6727AD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 xml:space="preserve">Describe your job role in 2-3 bullet points. Avoid using too many </w:t>
                            </w:r>
                            <w:r w:rsidR="00004F51" w:rsidRPr="00F02183">
                              <w:t>bullets</w:t>
                            </w:r>
                            <w:r w:rsidRPr="00F02183">
                              <w:t>.</w:t>
                            </w:r>
                          </w:p>
                          <w:p w14:paraId="5269E300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Employers want to know what you've achieved. If possible, quantify what you have accomplished.</w:t>
                            </w:r>
                          </w:p>
                          <w:p w14:paraId="433657F5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Use simple language and make it easily readable. Recruiters who are unfamiliar with your specific field may review your resume.</w:t>
                            </w:r>
                          </w:p>
                          <w:p w14:paraId="16D92D7F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Include key words from the job description in your resume.</w:t>
                            </w:r>
                          </w:p>
                          <w:p w14:paraId="24B30C4C" w14:textId="77777777" w:rsidR="00F02183" w:rsidRPr="00F02183" w:rsidRDefault="00F02183" w:rsidP="00F02183"/>
                          <w:p w14:paraId="03EB8B11" w14:textId="77777777" w:rsidR="00D71668" w:rsidRDefault="00F02183" w:rsidP="00D71668">
                            <w:pPr>
                              <w:pStyle w:val="Heading3"/>
                            </w:pPr>
                            <w:r w:rsidRPr="00F02183">
                              <w:t>Copywriter</w:t>
                            </w:r>
                          </w:p>
                          <w:p w14:paraId="7E42BB47" w14:textId="77777777" w:rsidR="00F02183" w:rsidRPr="00F02183" w:rsidRDefault="00F02183" w:rsidP="00D71668">
                            <w:pPr>
                              <w:pStyle w:val="Heading4"/>
                            </w:pPr>
                            <w:r w:rsidRPr="00F02183">
                              <w:t>First Up Consultants, Montgomery | 20XX – 20XX</w:t>
                            </w:r>
                          </w:p>
                          <w:p w14:paraId="61178428" w14:textId="77777777" w:rsidR="00F02183" w:rsidRPr="00F02183" w:rsidRDefault="00F02183" w:rsidP="00F02183">
                            <w:r w:rsidRPr="00F02183">
                              <w:t>Describe your accomplishments and job responsibilities briefly. Concentrate on the skills and strengths you've identified as relevant to the job description.</w:t>
                            </w:r>
                          </w:p>
                          <w:p w14:paraId="5E35EBFD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Be as precise as possible. Don’t write long paragraphs.</w:t>
                            </w:r>
                          </w:p>
                          <w:p w14:paraId="55AB339B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Highlight your accomplishments but don't exaggerate; they will ask questions from your resume during the interview.</w:t>
                            </w:r>
                          </w:p>
                          <w:p w14:paraId="23E7B453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 xml:space="preserve">If you are applying for a position in a new area, </w:t>
                            </w:r>
                            <w:r w:rsidR="00D71668" w:rsidRPr="00F02183">
                              <w:t>emphasize</w:t>
                            </w:r>
                            <w:r w:rsidRPr="00F02183">
                              <w:t xml:space="preserve"> the skills you have established that will be useful in this position.</w:t>
                            </w:r>
                          </w:p>
                          <w:p w14:paraId="0AFDA707" w14:textId="77777777" w:rsidR="00F02183" w:rsidRPr="00F02183" w:rsidRDefault="00F02183" w:rsidP="00F021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ABAC8" id="_x0000_s1028" type="#_x0000_t202" style="position:absolute;left:0;text-align:left;margin-left:199.45pt;margin-top:316.8pt;width:369.35pt;height:436.3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" filled="f" stroked="f">
                <v:textbox>
                  <w:txbxContent>
                    <w:p w14:paraId="27478225" w14:textId="77777777" w:rsidR="00F02183" w:rsidRPr="00F02183" w:rsidRDefault="00F02183" w:rsidP="00D71668">
                      <w:pPr>
                        <w:pStyle w:val="Heading2"/>
                      </w:pPr>
                      <w:r w:rsidRPr="00F02183">
                        <w:t>Work Experience</w:t>
                      </w:r>
                    </w:p>
                    <w:p w14:paraId="7D589F34" w14:textId="77777777" w:rsidR="00D71668" w:rsidRPr="00D71668" w:rsidRDefault="00F02183" w:rsidP="00D71668">
                      <w:pPr>
                        <w:pStyle w:val="Heading3"/>
                      </w:pPr>
                      <w:r w:rsidRPr="00D71668">
                        <w:t>Content Strategist</w:t>
                      </w:r>
                    </w:p>
                    <w:p w14:paraId="4BE07EF5" w14:textId="77777777" w:rsidR="00F02183" w:rsidRPr="00D71668" w:rsidRDefault="00F02183" w:rsidP="00D71668">
                      <w:pPr>
                        <w:pStyle w:val="Heading4"/>
                      </w:pPr>
                      <w:r w:rsidRPr="00D71668">
                        <w:t>First Up Consultants, Montgomery | 20XX - Present</w:t>
                      </w:r>
                    </w:p>
                    <w:p w14:paraId="7E735A96" w14:textId="77777777" w:rsidR="00F02183" w:rsidRPr="00F02183" w:rsidRDefault="00F02183" w:rsidP="00F02183">
                      <w:r w:rsidRPr="00F02183">
                        <w:t>Describe your accomplishments and job responsibilities briefly. Concentrate on the skills and strengths you've identified as relevant to the job description.</w:t>
                      </w:r>
                    </w:p>
                    <w:p w14:paraId="2A6727AD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 xml:space="preserve">Describe your job role in 2-3 bullet points. Avoid using too many </w:t>
                      </w:r>
                      <w:r w:rsidR="00004F51" w:rsidRPr="00F02183">
                        <w:t>bullets</w:t>
                      </w:r>
                      <w:r w:rsidRPr="00F02183">
                        <w:t>.</w:t>
                      </w:r>
                    </w:p>
                    <w:p w14:paraId="5269E300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Employers want to know what you've achieved. If possible, quantify what you have accomplished.</w:t>
                      </w:r>
                    </w:p>
                    <w:p w14:paraId="433657F5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Use simple language and make it easily readable. Recruiters who are unfamiliar with your specific field may review your resume.</w:t>
                      </w:r>
                    </w:p>
                    <w:p w14:paraId="16D92D7F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Include key words from the job description in your resume.</w:t>
                      </w:r>
                    </w:p>
                    <w:p w14:paraId="24B30C4C" w14:textId="77777777" w:rsidR="00F02183" w:rsidRPr="00F02183" w:rsidRDefault="00F02183" w:rsidP="00F02183"/>
                    <w:p w14:paraId="03EB8B11" w14:textId="77777777" w:rsidR="00D71668" w:rsidRDefault="00F02183" w:rsidP="00D71668">
                      <w:pPr>
                        <w:pStyle w:val="Heading3"/>
                      </w:pPr>
                      <w:r w:rsidRPr="00F02183">
                        <w:t>Copywriter</w:t>
                      </w:r>
                    </w:p>
                    <w:p w14:paraId="7E42BB47" w14:textId="77777777" w:rsidR="00F02183" w:rsidRPr="00F02183" w:rsidRDefault="00F02183" w:rsidP="00D71668">
                      <w:pPr>
                        <w:pStyle w:val="Heading4"/>
                      </w:pPr>
                      <w:r w:rsidRPr="00F02183">
                        <w:t>First Up Consultants, Montgomery | 20XX – 20XX</w:t>
                      </w:r>
                    </w:p>
                    <w:p w14:paraId="61178428" w14:textId="77777777" w:rsidR="00F02183" w:rsidRPr="00F02183" w:rsidRDefault="00F02183" w:rsidP="00F02183">
                      <w:r w:rsidRPr="00F02183">
                        <w:t>Describe your accomplishments and job responsibilities briefly. Concentrate on the skills and strengths you've identified as relevant to the job description.</w:t>
                      </w:r>
                    </w:p>
                    <w:p w14:paraId="5E35EBFD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Be as precise as possible. Don’t write long paragraphs.</w:t>
                      </w:r>
                    </w:p>
                    <w:p w14:paraId="55AB339B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Highlight your accomplishments but don't exaggerate; they will ask questions from your resume during the interview.</w:t>
                      </w:r>
                    </w:p>
                    <w:p w14:paraId="23E7B453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 xml:space="preserve">If you are applying for a position in a new area, </w:t>
                      </w:r>
                      <w:r w:rsidR="00D71668" w:rsidRPr="00F02183">
                        <w:t>emphasize</w:t>
                      </w:r>
                      <w:r w:rsidRPr="00F02183">
                        <w:t xml:space="preserve"> the skills you have established that will be useful in this position.</w:t>
                      </w:r>
                    </w:p>
                    <w:p w14:paraId="0AFDA707" w14:textId="77777777" w:rsidR="00F02183" w:rsidRPr="00F02183" w:rsidRDefault="00F02183" w:rsidP="00F02183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6F27E317" wp14:editId="00004992">
                <wp:simplePos x="0" y="0"/>
                <wp:positionH relativeFrom="page">
                  <wp:posOffset>2395855</wp:posOffset>
                </wp:positionH>
                <wp:positionV relativeFrom="page">
                  <wp:posOffset>2523490</wp:posOffset>
                </wp:positionV>
                <wp:extent cx="128016" cy="109728"/>
                <wp:effectExtent l="9208" t="0" r="0" b="0"/>
                <wp:wrapNone/>
                <wp:docPr id="47212609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C21C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6" o:spid="_x0000_s1026" type="#_x0000_t5" alt="&quot;&quot;" style="position:absolute;margin-left:188.65pt;margin-top:198.7pt;width:10.1pt;height:8.65pt;rotation:90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" fillcolor="#595959" stroked="f" strokeweight="1pt">
                <w10:wrap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72A0165B" wp14:editId="26130523">
                <wp:simplePos x="0" y="0"/>
                <wp:positionH relativeFrom="page">
                  <wp:posOffset>2395855</wp:posOffset>
                </wp:positionH>
                <wp:positionV relativeFrom="page">
                  <wp:posOffset>4114800</wp:posOffset>
                </wp:positionV>
                <wp:extent cx="128016" cy="109728"/>
                <wp:effectExtent l="9208" t="0" r="0" b="0"/>
                <wp:wrapNone/>
                <wp:docPr id="1294858705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D5F5" id="Isosceles Triangle 16" o:spid="_x0000_s1026" type="#_x0000_t5" alt="&quot;&quot;" style="position:absolute;margin-left:188.65pt;margin-top:324pt;width:10.1pt;height:8.65pt;rotation:90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" fillcolor="#595959" stroked="f" strokeweight="1pt">
                <w10:wrap anchorx="page" anchory="page"/>
                <w10:anchorlock/>
              </v:shape>
            </w:pict>
          </mc:Fallback>
        </mc:AlternateContent>
      </w:r>
      <w:r w:rsidR="00F02183" w:rsidRPr="0034063E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7E8F9F91" wp14:editId="12478082">
                <wp:simplePos x="0" y="0"/>
                <wp:positionH relativeFrom="page">
                  <wp:posOffset>438785</wp:posOffset>
                </wp:positionH>
                <wp:positionV relativeFrom="page">
                  <wp:posOffset>6327775</wp:posOffset>
                </wp:positionV>
                <wp:extent cx="1728216" cy="1901952"/>
                <wp:effectExtent l="0" t="0" r="0" b="3175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216" cy="19019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43778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 xml:space="preserve">Certifications </w:t>
                            </w:r>
                          </w:p>
                          <w:p w14:paraId="5AB0EEB4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Certification</w:t>
                            </w:r>
                          </w:p>
                          <w:p w14:paraId="50C24FD3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Organization</w:t>
                            </w:r>
                          </w:p>
                          <w:p w14:paraId="497D22B9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20XX</w:t>
                            </w:r>
                          </w:p>
                          <w:p w14:paraId="60AA0193" w14:textId="77777777" w:rsidR="00F02183" w:rsidRPr="00F02183" w:rsidRDefault="00F02183" w:rsidP="00D71668">
                            <w:pPr>
                              <w:pStyle w:val="Normalwhite"/>
                            </w:pPr>
                          </w:p>
                          <w:p w14:paraId="750B5398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Certification</w:t>
                            </w:r>
                          </w:p>
                          <w:p w14:paraId="4E92DD56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Organization</w:t>
                            </w:r>
                          </w:p>
                          <w:p w14:paraId="73421477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F9F91" id="Text Box 21" o:spid="_x0000_s1029" type="#_x0000_t202" style="position:absolute;left:0;text-align:left;margin-left:34.55pt;margin-top:498.25pt;width:136.1pt;height:149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" filled="f" stroked="f">
                <v:textbox>
                  <w:txbxContent>
                    <w:p w14:paraId="77643778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 xml:space="preserve">Certifications </w:t>
                      </w:r>
                    </w:p>
                    <w:p w14:paraId="5AB0EEB4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Certification</w:t>
                      </w:r>
                    </w:p>
                    <w:p w14:paraId="50C24FD3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Organization</w:t>
                      </w:r>
                    </w:p>
                    <w:p w14:paraId="497D22B9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20XX</w:t>
                      </w:r>
                    </w:p>
                    <w:p w14:paraId="60AA0193" w14:textId="77777777" w:rsidR="00F02183" w:rsidRPr="00F02183" w:rsidRDefault="00F02183" w:rsidP="00D71668">
                      <w:pPr>
                        <w:pStyle w:val="Normalwhite"/>
                      </w:pPr>
                    </w:p>
                    <w:p w14:paraId="750B5398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Certification</w:t>
                      </w:r>
                    </w:p>
                    <w:p w14:paraId="4E92DD56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Organization</w:t>
                      </w:r>
                    </w:p>
                    <w:p w14:paraId="73421477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20XX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2807988C" wp14:editId="29393232">
                <wp:simplePos x="0" y="0"/>
                <wp:positionH relativeFrom="page">
                  <wp:posOffset>438785</wp:posOffset>
                </wp:positionH>
                <wp:positionV relativeFrom="page">
                  <wp:posOffset>4343400</wp:posOffset>
                </wp:positionV>
                <wp:extent cx="1746504" cy="1947672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504" cy="1947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33F85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 xml:space="preserve">Technical </w:t>
                            </w:r>
                          </w:p>
                          <w:p w14:paraId="23C8A8AF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>Skills</w:t>
                            </w:r>
                          </w:p>
                          <w:p w14:paraId="63FC1378" w14:textId="77777777" w:rsidR="00F02183" w:rsidRPr="00F02183" w:rsidRDefault="00F02183" w:rsidP="00D71668">
                            <w:pPr>
                              <w:pStyle w:val="ListBullet2"/>
                            </w:pPr>
                            <w:r w:rsidRPr="00F02183">
                              <w:t>Coding</w:t>
                            </w:r>
                          </w:p>
                          <w:p w14:paraId="5883D0E3" w14:textId="77777777" w:rsidR="00F02183" w:rsidRPr="00F02183" w:rsidRDefault="00F02183" w:rsidP="00D71668">
                            <w:pPr>
                              <w:pStyle w:val="ListBullet2"/>
                            </w:pPr>
                            <w:r w:rsidRPr="00F02183">
                              <w:t>Java, SQL</w:t>
                            </w:r>
                          </w:p>
                          <w:p w14:paraId="53F17CB0" w14:textId="77777777" w:rsidR="00F02183" w:rsidRPr="00F02183" w:rsidRDefault="00F02183" w:rsidP="00D71668">
                            <w:pPr>
                              <w:pStyle w:val="ListBullet2"/>
                            </w:pPr>
                            <w:r w:rsidRPr="00F02183">
                              <w:t>Debugging</w:t>
                            </w:r>
                          </w:p>
                          <w:p w14:paraId="72495F2D" w14:textId="77777777" w:rsidR="00F02183" w:rsidRPr="00F02183" w:rsidRDefault="00DD6D6A" w:rsidP="00D71668">
                            <w:pPr>
                              <w:pStyle w:val="ListBullet2"/>
                            </w:pPr>
                            <w:r>
                              <w:t>Microsoft Office</w:t>
                            </w:r>
                          </w:p>
                          <w:p w14:paraId="03D52921" w14:textId="77777777" w:rsidR="00F02183" w:rsidRPr="00F02183" w:rsidRDefault="00F02183" w:rsidP="00D71668">
                            <w:pPr>
                              <w:pStyle w:val="ListBullet2"/>
                            </w:pPr>
                            <w:r w:rsidRPr="00F02183">
                              <w:t>Spreadsheets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7988C" id="Text Box 14" o:spid="_x0000_s1030" type="#_x0000_t202" style="position:absolute;left:0;text-align:left;margin-left:34.55pt;margin-top:342pt;width:137.5pt;height:153.3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" filled="f" stroked="f">
                <v:textbox>
                  <w:txbxContent>
                    <w:p w14:paraId="3AA33F85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 xml:space="preserve">Technical </w:t>
                      </w:r>
                    </w:p>
                    <w:p w14:paraId="23C8A8AF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>Skills</w:t>
                      </w:r>
                    </w:p>
                    <w:p w14:paraId="63FC1378" w14:textId="77777777" w:rsidR="00F02183" w:rsidRPr="00F02183" w:rsidRDefault="00F02183" w:rsidP="00D71668">
                      <w:pPr>
                        <w:pStyle w:val="ListBullet2"/>
                      </w:pPr>
                      <w:r w:rsidRPr="00F02183">
                        <w:t>Coding</w:t>
                      </w:r>
                    </w:p>
                    <w:p w14:paraId="5883D0E3" w14:textId="77777777" w:rsidR="00F02183" w:rsidRPr="00F02183" w:rsidRDefault="00F02183" w:rsidP="00D71668">
                      <w:pPr>
                        <w:pStyle w:val="ListBullet2"/>
                      </w:pPr>
                      <w:r w:rsidRPr="00F02183">
                        <w:t>Java, SQL</w:t>
                      </w:r>
                    </w:p>
                    <w:p w14:paraId="53F17CB0" w14:textId="77777777" w:rsidR="00F02183" w:rsidRPr="00F02183" w:rsidRDefault="00F02183" w:rsidP="00D71668">
                      <w:pPr>
                        <w:pStyle w:val="ListBullet2"/>
                      </w:pPr>
                      <w:r w:rsidRPr="00F02183">
                        <w:t>Debugging</w:t>
                      </w:r>
                    </w:p>
                    <w:p w14:paraId="72495F2D" w14:textId="77777777" w:rsidR="00F02183" w:rsidRPr="00F02183" w:rsidRDefault="00DD6D6A" w:rsidP="00D71668">
                      <w:pPr>
                        <w:pStyle w:val="ListBullet2"/>
                      </w:pPr>
                      <w:r>
                        <w:t>Microsoft Office</w:t>
                      </w:r>
                    </w:p>
                    <w:p w14:paraId="03D52921" w14:textId="77777777" w:rsidR="00F02183" w:rsidRPr="00F02183" w:rsidRDefault="00F02183" w:rsidP="00D71668">
                      <w:pPr>
                        <w:pStyle w:val="ListBullet2"/>
                      </w:pPr>
                      <w:r w:rsidRPr="00F02183">
                        <w:t>Spreadsheets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6C4BE9E1" wp14:editId="6B383997">
                <wp:simplePos x="0" y="0"/>
                <wp:positionH relativeFrom="page">
                  <wp:posOffset>237490</wp:posOffset>
                </wp:positionH>
                <wp:positionV relativeFrom="page">
                  <wp:posOffset>2514600</wp:posOffset>
                </wp:positionV>
                <wp:extent cx="128016" cy="109728"/>
                <wp:effectExtent l="9208" t="0" r="0" b="0"/>
                <wp:wrapNone/>
                <wp:docPr id="16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ECF2" id="Isosceles Triangle 16" o:spid="_x0000_s1026" type="#_x0000_t5" alt="&quot;&quot;" style="position:absolute;margin-left:18.7pt;margin-top:198pt;width:10.1pt;height:8.65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51BC14D9" wp14:editId="67063A2F">
                <wp:simplePos x="0" y="0"/>
                <wp:positionH relativeFrom="page">
                  <wp:posOffset>237490</wp:posOffset>
                </wp:positionH>
                <wp:positionV relativeFrom="page">
                  <wp:posOffset>4434840</wp:posOffset>
                </wp:positionV>
                <wp:extent cx="128016" cy="109728"/>
                <wp:effectExtent l="9208" t="0" r="0" b="0"/>
                <wp:wrapNone/>
                <wp:docPr id="1219923365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4DD87" id="Isosceles Triangle 16" o:spid="_x0000_s1026" type="#_x0000_t5" alt="&quot;&quot;" style="position:absolute;margin-left:18.7pt;margin-top:349.2pt;width:10.1pt;height:8.6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2CF97025" wp14:editId="74F2FF4D">
                <wp:simplePos x="0" y="0"/>
                <wp:positionH relativeFrom="page">
                  <wp:posOffset>237490</wp:posOffset>
                </wp:positionH>
                <wp:positionV relativeFrom="page">
                  <wp:posOffset>6419215</wp:posOffset>
                </wp:positionV>
                <wp:extent cx="128016" cy="109728"/>
                <wp:effectExtent l="9208" t="0" r="0" b="0"/>
                <wp:wrapNone/>
                <wp:docPr id="1155831911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77652" id="Isosceles Triangle 16" o:spid="_x0000_s1026" type="#_x0000_t5" alt="&quot;&quot;" style="position:absolute;margin-left:18.7pt;margin-top:505.45pt;width:10.1pt;height:8.65pt;rotation:90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1" layoutInCell="1" allowOverlap="1" wp14:anchorId="31C92E4A" wp14:editId="3520F6DB">
                <wp:simplePos x="0" y="0"/>
                <wp:positionH relativeFrom="page">
                  <wp:posOffset>2505710</wp:posOffset>
                </wp:positionH>
                <wp:positionV relativeFrom="page">
                  <wp:posOffset>311150</wp:posOffset>
                </wp:positionV>
                <wp:extent cx="2688336" cy="804672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336" cy="804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52519" w14:textId="0FE116D9" w:rsidR="008259E5" w:rsidRPr="00ED77BF" w:rsidRDefault="00F76D39" w:rsidP="008259E5">
                            <w:pPr>
                              <w:pStyle w:val="Title"/>
                              <w:rPr>
                                <w:color w:val="093913" w:themeColor="accent5" w:themeShade="80"/>
                              </w:rPr>
                            </w:pPr>
                            <w:r w:rsidRPr="00ED77BF">
                              <w:rPr>
                                <w:color w:val="093913" w:themeColor="accent5" w:themeShade="80"/>
                              </w:rPr>
                              <w:t>alok</w:t>
                            </w:r>
                            <w:r w:rsidR="009B161C" w:rsidRPr="00ED77BF">
                              <w:rPr>
                                <w:color w:val="093913" w:themeColor="accent5" w:themeShade="80"/>
                              </w:rPr>
                              <w:t xml:space="preserve"> </w:t>
                            </w:r>
                            <w:r w:rsidR="00ED77BF">
                              <w:rPr>
                                <w:color w:val="093913" w:themeColor="accent5" w:themeShade="80"/>
                              </w:rPr>
                              <w:t xml:space="preserve">deep </w:t>
                            </w:r>
                            <w:r w:rsidRPr="00ED77BF">
                              <w:rPr>
                                <w:color w:val="093913" w:themeColor="accent5" w:themeShade="80"/>
                              </w:rPr>
                              <w:t>dewang</w:t>
                            </w:r>
                            <w:r w:rsidR="009B161C" w:rsidRPr="00ED77BF">
                              <w:rPr>
                                <w:color w:val="093913" w:themeColor="accent5" w:themeShade="80"/>
                              </w:rPr>
                              <w:t>a</w:t>
                            </w:r>
                            <w:r w:rsidRPr="00ED77BF">
                              <w:rPr>
                                <w:color w:val="093913" w:themeColor="accent5" w:themeShade="80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92E4A" id="_x0000_s1031" type="#_x0000_t202" style="position:absolute;left:0;text-align:left;margin-left:197.3pt;margin-top:24.5pt;width:211.7pt;height:63.3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" filled="f" stroked="f">
                <v:textbox>
                  <w:txbxContent>
                    <w:p w14:paraId="05352519" w14:textId="0FE116D9" w:rsidR="008259E5" w:rsidRPr="00ED77BF" w:rsidRDefault="00F76D39" w:rsidP="008259E5">
                      <w:pPr>
                        <w:pStyle w:val="Title"/>
                        <w:rPr>
                          <w:color w:val="093913" w:themeColor="accent5" w:themeShade="80"/>
                        </w:rPr>
                      </w:pPr>
                      <w:r w:rsidRPr="00ED77BF">
                        <w:rPr>
                          <w:color w:val="093913" w:themeColor="accent5" w:themeShade="80"/>
                        </w:rPr>
                        <w:t>alok</w:t>
                      </w:r>
                      <w:r w:rsidR="009B161C" w:rsidRPr="00ED77BF">
                        <w:rPr>
                          <w:color w:val="093913" w:themeColor="accent5" w:themeShade="80"/>
                        </w:rPr>
                        <w:t xml:space="preserve"> </w:t>
                      </w:r>
                      <w:r w:rsidR="00ED77BF">
                        <w:rPr>
                          <w:color w:val="093913" w:themeColor="accent5" w:themeShade="80"/>
                        </w:rPr>
                        <w:t xml:space="preserve">deep </w:t>
                      </w:r>
                      <w:r w:rsidRPr="00ED77BF">
                        <w:rPr>
                          <w:color w:val="093913" w:themeColor="accent5" w:themeShade="80"/>
                        </w:rPr>
                        <w:t>dewang</w:t>
                      </w:r>
                      <w:r w:rsidR="009B161C" w:rsidRPr="00ED77BF">
                        <w:rPr>
                          <w:color w:val="093913" w:themeColor="accent5" w:themeShade="80"/>
                        </w:rPr>
                        <w:t>a</w:t>
                      </w:r>
                      <w:r w:rsidRPr="00ED77BF">
                        <w:rPr>
                          <w:color w:val="093913" w:themeColor="accent5" w:themeShade="80"/>
                        </w:rPr>
                        <w:t>n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1" layoutInCell="1" allowOverlap="1" wp14:anchorId="6D7A7A80" wp14:editId="4CAAFD42">
                <wp:simplePos x="0" y="0"/>
                <wp:positionH relativeFrom="page">
                  <wp:posOffset>2523490</wp:posOffset>
                </wp:positionH>
                <wp:positionV relativeFrom="page">
                  <wp:posOffset>1280160</wp:posOffset>
                </wp:positionV>
                <wp:extent cx="2807208" cy="384048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7208" cy="3840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89BB8" w14:textId="6543F0CE" w:rsidR="008259E5" w:rsidRPr="008259E5" w:rsidRDefault="00234D27" w:rsidP="008259E5">
                            <w:pPr>
                              <w:pStyle w:val="Subtitle"/>
                            </w:pPr>
                            <w:r>
                              <w:t>QA TEST PROFESSIONAL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A7A80" id="_x0000_s1032" type="#_x0000_t202" style="position:absolute;left:0;text-align:left;margin-left:198.7pt;margin-top:100.8pt;width:221.05pt;height:30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" filled="f" stroked="f">
                <v:textbox>
                  <w:txbxContent>
                    <w:p w14:paraId="51689BB8" w14:textId="6543F0CE" w:rsidR="008259E5" w:rsidRPr="008259E5" w:rsidRDefault="00234D27" w:rsidP="008259E5">
                      <w:pPr>
                        <w:pStyle w:val="Subtitle"/>
                      </w:pPr>
                      <w:r>
                        <w:t>QA TEST PROFESSIONAL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236F9092" wp14:editId="56C2B4AD">
                <wp:simplePos x="0" y="0"/>
                <wp:positionH relativeFrom="page">
                  <wp:posOffset>2624455</wp:posOffset>
                </wp:positionH>
                <wp:positionV relativeFrom="page">
                  <wp:posOffset>1207135</wp:posOffset>
                </wp:positionV>
                <wp:extent cx="1508760" cy="0"/>
                <wp:effectExtent l="0" t="0" r="0" b="0"/>
                <wp:wrapNone/>
                <wp:docPr id="9" name="Straight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E2016C" id="Straight Connector 9" o:spid="_x0000_s1026" alt="&quot;&quot;" style="position:absolute;z-index:2516920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06.65pt,95.05pt" to="325.45pt,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" strokecolor="black [3200]" strokeweight="1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1" layoutInCell="1" allowOverlap="1" wp14:anchorId="3C7BA07E" wp14:editId="069A39AD">
                <wp:simplePos x="0" y="0"/>
                <wp:positionH relativeFrom="page">
                  <wp:posOffset>5687695</wp:posOffset>
                </wp:positionH>
                <wp:positionV relativeFrom="page">
                  <wp:posOffset>365760</wp:posOffset>
                </wp:positionV>
                <wp:extent cx="1792224" cy="1362456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2224" cy="1362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38F92" w14:textId="77777777" w:rsidR="00F02183" w:rsidRPr="00ED77BF" w:rsidRDefault="00F02183" w:rsidP="00955CFF">
                            <w:pPr>
                              <w:pStyle w:val="Contactinfo"/>
                              <w:rPr>
                                <w:color w:val="093913" w:themeColor="accent5" w:themeShade="80"/>
                              </w:rPr>
                            </w:pPr>
                            <w:r w:rsidRPr="00ED77BF">
                              <w:rPr>
                                <w:color w:val="093913" w:themeColor="accent5" w:themeShade="80"/>
                              </w:rPr>
                              <w:t>707-555-0177</w:t>
                            </w:r>
                          </w:p>
                          <w:p w14:paraId="3A479C32" w14:textId="77777777" w:rsidR="00F02183" w:rsidRPr="00ED77BF" w:rsidRDefault="00F02183" w:rsidP="00955CFF">
                            <w:pPr>
                              <w:pStyle w:val="Contactinfo"/>
                              <w:rPr>
                                <w:color w:val="093913" w:themeColor="accent5" w:themeShade="80"/>
                              </w:rPr>
                            </w:pPr>
                            <w:r w:rsidRPr="00ED77BF">
                              <w:rPr>
                                <w:color w:val="093913" w:themeColor="accent5" w:themeShade="80"/>
                              </w:rPr>
                              <w:t>angelica@example.com</w:t>
                            </w:r>
                          </w:p>
                          <w:p w14:paraId="684000EE" w14:textId="77777777" w:rsidR="00F02183" w:rsidRPr="00ED77BF" w:rsidRDefault="00F02183" w:rsidP="00955CFF">
                            <w:pPr>
                              <w:pStyle w:val="Contactinfo"/>
                              <w:rPr>
                                <w:color w:val="093913" w:themeColor="accent5" w:themeShade="80"/>
                              </w:rPr>
                            </w:pPr>
                            <w:r w:rsidRPr="00ED77BF">
                              <w:rPr>
                                <w:color w:val="093913" w:themeColor="accent5" w:themeShade="80"/>
                              </w:rPr>
                              <w:t>Houston, TX, USA</w:t>
                            </w:r>
                          </w:p>
                          <w:p w14:paraId="7A709156" w14:textId="77777777" w:rsidR="00F02183" w:rsidRPr="00ED77BF" w:rsidRDefault="00F02183" w:rsidP="00955CFF">
                            <w:pPr>
                              <w:pStyle w:val="Contactinfo"/>
                              <w:rPr>
                                <w:color w:val="093913" w:themeColor="accent5" w:themeShade="80"/>
                              </w:rPr>
                            </w:pPr>
                            <w:r w:rsidRPr="00ED77BF">
                              <w:rPr>
                                <w:color w:val="093913" w:themeColor="accent5" w:themeShade="80"/>
                              </w:rPr>
                              <w:t>www.LinkedIn.com/</w:t>
                            </w:r>
                          </w:p>
                          <w:p w14:paraId="4B847924" w14:textId="77777777" w:rsidR="008259E5" w:rsidRPr="00ED77BF" w:rsidRDefault="008259E5" w:rsidP="00955CFF">
                            <w:pPr>
                              <w:pStyle w:val="Contactinfo"/>
                              <w:rPr>
                                <w:color w:val="093913" w:themeColor="accent5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A07E" id="_x0000_s1033" type="#_x0000_t202" style="position:absolute;left:0;text-align:left;margin-left:447.85pt;margin-top:28.8pt;width:141.1pt;height:107.3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7RK/QEAANUDAAAOAAAAZHJzL2Uyb0RvYy54bWysU9uO2yAQfa/Uf0C8N3bcXDZWyGq7260q&#10;bS/Sbj+AYByjAkOBxE6/vgPOZqP2bVU/IPAwZ+acOayvB6PJQfqgwDI6nZSUSCugUXbH6I+n+3dX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" filled="f" stroked="f">
                <v:textbox>
                  <w:txbxContent>
                    <w:p w14:paraId="47238F92" w14:textId="77777777" w:rsidR="00F02183" w:rsidRPr="00ED77BF" w:rsidRDefault="00F02183" w:rsidP="00955CFF">
                      <w:pPr>
                        <w:pStyle w:val="Contactinfo"/>
                        <w:rPr>
                          <w:color w:val="093913" w:themeColor="accent5" w:themeShade="80"/>
                        </w:rPr>
                      </w:pPr>
                      <w:r w:rsidRPr="00ED77BF">
                        <w:rPr>
                          <w:color w:val="093913" w:themeColor="accent5" w:themeShade="80"/>
                        </w:rPr>
                        <w:t>707-555-0177</w:t>
                      </w:r>
                    </w:p>
                    <w:p w14:paraId="3A479C32" w14:textId="77777777" w:rsidR="00F02183" w:rsidRPr="00ED77BF" w:rsidRDefault="00F02183" w:rsidP="00955CFF">
                      <w:pPr>
                        <w:pStyle w:val="Contactinfo"/>
                        <w:rPr>
                          <w:color w:val="093913" w:themeColor="accent5" w:themeShade="80"/>
                        </w:rPr>
                      </w:pPr>
                      <w:r w:rsidRPr="00ED77BF">
                        <w:rPr>
                          <w:color w:val="093913" w:themeColor="accent5" w:themeShade="80"/>
                        </w:rPr>
                        <w:t>angelica@example.com</w:t>
                      </w:r>
                    </w:p>
                    <w:p w14:paraId="684000EE" w14:textId="77777777" w:rsidR="00F02183" w:rsidRPr="00ED77BF" w:rsidRDefault="00F02183" w:rsidP="00955CFF">
                      <w:pPr>
                        <w:pStyle w:val="Contactinfo"/>
                        <w:rPr>
                          <w:color w:val="093913" w:themeColor="accent5" w:themeShade="80"/>
                        </w:rPr>
                      </w:pPr>
                      <w:r w:rsidRPr="00ED77BF">
                        <w:rPr>
                          <w:color w:val="093913" w:themeColor="accent5" w:themeShade="80"/>
                        </w:rPr>
                        <w:t>Houston, TX, USA</w:t>
                      </w:r>
                    </w:p>
                    <w:p w14:paraId="7A709156" w14:textId="77777777" w:rsidR="00F02183" w:rsidRPr="00ED77BF" w:rsidRDefault="00F02183" w:rsidP="00955CFF">
                      <w:pPr>
                        <w:pStyle w:val="Contactinfo"/>
                        <w:rPr>
                          <w:color w:val="093913" w:themeColor="accent5" w:themeShade="80"/>
                        </w:rPr>
                      </w:pPr>
                      <w:r w:rsidRPr="00ED77BF">
                        <w:rPr>
                          <w:color w:val="093913" w:themeColor="accent5" w:themeShade="80"/>
                        </w:rPr>
                        <w:t>www.LinkedIn.com/</w:t>
                      </w:r>
                    </w:p>
                    <w:p w14:paraId="4B847924" w14:textId="77777777" w:rsidR="008259E5" w:rsidRPr="00ED77BF" w:rsidRDefault="008259E5" w:rsidP="00955CFF">
                      <w:pPr>
                        <w:pStyle w:val="Contactinfo"/>
                        <w:rPr>
                          <w:color w:val="093913" w:themeColor="accent5" w:themeShade="80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1" layoutInCell="1" allowOverlap="1" wp14:anchorId="4ABB28F2" wp14:editId="65A359BE">
                <wp:simplePos x="0" y="0"/>
                <wp:positionH relativeFrom="page">
                  <wp:posOffset>5403850</wp:posOffset>
                </wp:positionH>
                <wp:positionV relativeFrom="page">
                  <wp:posOffset>438785</wp:posOffset>
                </wp:positionV>
                <wp:extent cx="164592" cy="1097280"/>
                <wp:effectExtent l="0" t="0" r="6985" b="7620"/>
                <wp:wrapSquare wrapText="bothSides"/>
                <wp:docPr id="15" name="Group 15" descr="Group of contact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" cy="1097280"/>
                          <a:chOff x="0" y="0"/>
                          <a:chExt cx="162560" cy="1100468"/>
                        </a:xfrm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2907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24689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549" y="938543"/>
                            <a:ext cx="159463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7E066" id="Group 15" o:spid="_x0000_s1026" alt="Group of contact icons" style="position:absolute;margin-left:425.5pt;margin-top:34.55pt;width:12.95pt;height:86.4pt;z-index:251694080;mso-position-horizontal-relative:page;mso-position-vertical-relative:page;mso-width-relative:margin;mso-height-relative:margin" coordsize="1625,1100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">
                  <v:imagedata r:id="rId17" o:title=""/>
                </v:shape>
                <v:shape id="Graphic 22" o:spid="_x0000_s1028" type="#_x0000_t75" style="position:absolute;top:3229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">
                  <v:imagedata r:id="rId18" o:title=""/>
                </v:shape>
                <v:shape id="Graphic 23" o:spid="_x0000_s1029" type="#_x0000_t75" style="position:absolute;top:6246;width:162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">
                  <v:imagedata r:id="rId19" o:title=""/>
                </v:shape>
                <v:shape id="Graphic 24" o:spid="_x0000_s1030" type="#_x0000_t75" style="position:absolute;left:15;top:9385;width:159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">
                  <v:imagedata r:id="rId20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1" layoutInCell="1" allowOverlap="1" wp14:anchorId="7579896C" wp14:editId="46B6BB32">
                <wp:simplePos x="0" y="0"/>
                <wp:positionH relativeFrom="page">
                  <wp:posOffset>438785</wp:posOffset>
                </wp:positionH>
                <wp:positionV relativeFrom="page">
                  <wp:posOffset>2432050</wp:posOffset>
                </wp:positionV>
                <wp:extent cx="1728216" cy="1856232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216" cy="18562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17C64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>Education</w:t>
                            </w:r>
                          </w:p>
                          <w:p w14:paraId="44DDAEC4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Bachelor’s degree</w:t>
                            </w:r>
                          </w:p>
                          <w:p w14:paraId="07867604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College, University</w:t>
                            </w:r>
                          </w:p>
                          <w:p w14:paraId="4C6A1EA4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20XX</w:t>
                            </w:r>
                          </w:p>
                          <w:p w14:paraId="1E265358" w14:textId="77777777" w:rsidR="00F02183" w:rsidRPr="00F02183" w:rsidRDefault="00F02183" w:rsidP="00D71668">
                            <w:pPr>
                              <w:pStyle w:val="Normalwhite"/>
                            </w:pPr>
                          </w:p>
                          <w:p w14:paraId="3F5821AC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Associate’s degree</w:t>
                            </w:r>
                          </w:p>
                          <w:p w14:paraId="3310A0FF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College, University</w:t>
                            </w:r>
                          </w:p>
                          <w:p w14:paraId="1FFD247D" w14:textId="77777777" w:rsidR="008259E5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9896C" id="_x0000_s1034" type="#_x0000_t202" style="position:absolute;left:0;text-align:left;margin-left:34.55pt;margin-top:191.5pt;width:136.1pt;height:146.1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" filled="f" stroked="f">
                <v:textbox>
                  <w:txbxContent>
                    <w:p w14:paraId="07117C64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>Education</w:t>
                      </w:r>
                    </w:p>
                    <w:p w14:paraId="44DDAEC4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Bachelor’s degree</w:t>
                      </w:r>
                    </w:p>
                    <w:p w14:paraId="07867604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College, University</w:t>
                      </w:r>
                    </w:p>
                    <w:p w14:paraId="4C6A1EA4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20XX</w:t>
                      </w:r>
                    </w:p>
                    <w:p w14:paraId="1E265358" w14:textId="77777777" w:rsidR="00F02183" w:rsidRPr="00F02183" w:rsidRDefault="00F02183" w:rsidP="00D71668">
                      <w:pPr>
                        <w:pStyle w:val="Normalwhite"/>
                      </w:pPr>
                    </w:p>
                    <w:p w14:paraId="3F5821AC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Associate’s degree</w:t>
                      </w:r>
                    </w:p>
                    <w:p w14:paraId="3310A0FF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College, University</w:t>
                      </w:r>
                    </w:p>
                    <w:p w14:paraId="1FFD247D" w14:textId="77777777" w:rsidR="008259E5" w:rsidRPr="00F02183" w:rsidRDefault="00F02183" w:rsidP="00D71668">
                      <w:pPr>
                        <w:pStyle w:val="Normalwhite"/>
                      </w:pPr>
                      <w:r w:rsidRPr="00F02183">
                        <w:t>20XX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C39AE"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1" layoutInCell="1" allowOverlap="1" wp14:anchorId="77EFB6AC" wp14:editId="5721575A">
                <wp:simplePos x="0" y="0"/>
                <wp:positionH relativeFrom="page">
                  <wp:align>right</wp:align>
                </wp:positionH>
                <wp:positionV relativeFrom="paragraph">
                  <wp:posOffset>-228600</wp:posOffset>
                </wp:positionV>
                <wp:extent cx="7772814" cy="10058400"/>
                <wp:effectExtent l="0" t="0" r="0" b="0"/>
                <wp:wrapNone/>
                <wp:docPr id="409346637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814" cy="10058400"/>
                          <a:chOff x="0" y="0"/>
                          <a:chExt cx="7772814" cy="10058400"/>
                        </a:xfrm>
                        <a:solidFill>
                          <a:schemeClr val="accent5">
                            <a:lumMod val="75000"/>
                          </a:schemeClr>
                        </a:solidFill>
                      </wpg:grpSpPr>
                      <wps:wsp>
                        <wps:cNvPr id="1439553832" name="Rectangle 1439553832"/>
                        <wps:cNvSpPr/>
                        <wps:spPr>
                          <a:xfrm>
                            <a:off x="2261700" y="0"/>
                            <a:ext cx="5511114" cy="1947766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16323" name="Rectangle 101016323"/>
                        <wps:cNvSpPr/>
                        <wps:spPr>
                          <a:xfrm>
                            <a:off x="0" y="0"/>
                            <a:ext cx="2259330" cy="10058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7292A" id="Group 9" o:spid="_x0000_s1026" alt="&quot;&quot;" style="position:absolute;margin-left:560.85pt;margin-top:-18pt;width:612.05pt;height:11in;z-index:-251664384;mso-position-horizontal:right;mso-position-horizontal-relative:page;mso-width-relative:margin;mso-height-relative:margin" coordsize="77728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">
                <v:rect id="Rectangle 1439553832" o:spid="_x0000_s1027" style="position:absolute;left:22617;width:55111;height:19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" fillcolor="#bef4c9 [664]" stroked="f" strokeweight="1pt"/>
                <v:rect id="Rectangle 101016323" o:spid="_x0000_s1028" style="position:absolute;width:22593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" fillcolor="#093813 [1608]" stroked="f" strokeweight="1pt"/>
                <w10:wrap anchorx="page"/>
                <w10:anchorlock/>
              </v:group>
            </w:pict>
          </mc:Fallback>
        </mc:AlternateContent>
      </w:r>
    </w:p>
    <w:p w14:paraId="2242DE7C" w14:textId="36BA0382" w:rsidR="004A3757" w:rsidRDefault="004A3757" w:rsidP="008259E5"/>
    <w:p w14:paraId="570C1609" w14:textId="0ADE3CF8" w:rsidR="004A3757" w:rsidRDefault="004A3757" w:rsidP="00ED77BF">
      <w:pPr>
        <w:spacing w:after="160"/>
        <w:jc w:val="left"/>
      </w:pPr>
      <w:r>
        <w:br w:type="page"/>
      </w:r>
      <w:r w:rsidR="00ED77BF">
        <w:rPr>
          <w:rFonts w:ascii="Arial" w:hAnsi="Arial" w:cs="Arial"/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A9F12C6" wp14:editId="578E682B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2259210" cy="10058400"/>
                <wp:effectExtent l="0" t="0" r="8255" b="0"/>
                <wp:wrapNone/>
                <wp:docPr id="9025222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210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67D94" id="Rectangle 4" o:spid="_x0000_s1026" style="position:absolute;margin-left:-36pt;margin-top:-18pt;width:177.9pt;height:11in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" fillcolor="#0e551d [2408]" stroked="f" strokeweight="1pt"/>
            </w:pict>
          </mc:Fallback>
        </mc:AlternateContent>
      </w:r>
      <w:r w:rsidR="009B161C">
        <w:rPr>
          <w:rFonts w:ascii="Arial" w:hAnsi="Arial" w:cs="Arial"/>
          <w:lang w:val="vi-VN"/>
        </w:rPr>
        <w:t>́</w:t>
      </w:r>
    </w:p>
    <w:p w14:paraId="46A4AE28" w14:textId="77777777" w:rsidR="003D0DFE" w:rsidRDefault="003D0DFE" w:rsidP="008259E5"/>
    <w:sectPr w:rsidR="003D0DFE" w:rsidSect="008259E5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85E1F4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62042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80179">
    <w:abstractNumId w:val="2"/>
  </w:num>
  <w:num w:numId="2" w16cid:durableId="1083533073">
    <w:abstractNumId w:val="3"/>
  </w:num>
  <w:num w:numId="3" w16cid:durableId="1248880183">
    <w:abstractNumId w:val="4"/>
  </w:num>
  <w:num w:numId="4" w16cid:durableId="1034574705">
    <w:abstractNumId w:val="1"/>
  </w:num>
  <w:num w:numId="5" w16cid:durableId="191558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39"/>
    <w:rsid w:val="00004F51"/>
    <w:rsid w:val="00020F56"/>
    <w:rsid w:val="00031503"/>
    <w:rsid w:val="0003754E"/>
    <w:rsid w:val="000429E8"/>
    <w:rsid w:val="000451D3"/>
    <w:rsid w:val="000501DB"/>
    <w:rsid w:val="00060F74"/>
    <w:rsid w:val="00077516"/>
    <w:rsid w:val="000F1213"/>
    <w:rsid w:val="000F713F"/>
    <w:rsid w:val="001157B9"/>
    <w:rsid w:val="00163462"/>
    <w:rsid w:val="001841D1"/>
    <w:rsid w:val="001E5685"/>
    <w:rsid w:val="001E57D7"/>
    <w:rsid w:val="00200BE5"/>
    <w:rsid w:val="00234D27"/>
    <w:rsid w:val="00257458"/>
    <w:rsid w:val="002D512E"/>
    <w:rsid w:val="003102C7"/>
    <w:rsid w:val="00315588"/>
    <w:rsid w:val="00325F59"/>
    <w:rsid w:val="0034063E"/>
    <w:rsid w:val="00340BFE"/>
    <w:rsid w:val="00351F64"/>
    <w:rsid w:val="003A7E81"/>
    <w:rsid w:val="003D0DFE"/>
    <w:rsid w:val="00410D36"/>
    <w:rsid w:val="004156BB"/>
    <w:rsid w:val="00475B42"/>
    <w:rsid w:val="004A018B"/>
    <w:rsid w:val="004A3757"/>
    <w:rsid w:val="004A553C"/>
    <w:rsid w:val="004B79F8"/>
    <w:rsid w:val="004C35E0"/>
    <w:rsid w:val="004E4D08"/>
    <w:rsid w:val="005933EA"/>
    <w:rsid w:val="005F2437"/>
    <w:rsid w:val="00610653"/>
    <w:rsid w:val="0063333F"/>
    <w:rsid w:val="00637F90"/>
    <w:rsid w:val="00650B69"/>
    <w:rsid w:val="00680ED4"/>
    <w:rsid w:val="00686E42"/>
    <w:rsid w:val="00691706"/>
    <w:rsid w:val="006C1B5C"/>
    <w:rsid w:val="00750107"/>
    <w:rsid w:val="007657C1"/>
    <w:rsid w:val="00811B9B"/>
    <w:rsid w:val="008259E5"/>
    <w:rsid w:val="00847EAA"/>
    <w:rsid w:val="008A0338"/>
    <w:rsid w:val="008C57C3"/>
    <w:rsid w:val="00924880"/>
    <w:rsid w:val="00955CFF"/>
    <w:rsid w:val="009B161C"/>
    <w:rsid w:val="009D0CC9"/>
    <w:rsid w:val="009E1FE6"/>
    <w:rsid w:val="009E3A3E"/>
    <w:rsid w:val="00AE4A2E"/>
    <w:rsid w:val="00AE7128"/>
    <w:rsid w:val="00B0186B"/>
    <w:rsid w:val="00B05823"/>
    <w:rsid w:val="00B15C72"/>
    <w:rsid w:val="00B32C90"/>
    <w:rsid w:val="00B67CE7"/>
    <w:rsid w:val="00B80990"/>
    <w:rsid w:val="00BC39AE"/>
    <w:rsid w:val="00BD0C31"/>
    <w:rsid w:val="00BD22B9"/>
    <w:rsid w:val="00BE37A9"/>
    <w:rsid w:val="00C272BB"/>
    <w:rsid w:val="00C3400B"/>
    <w:rsid w:val="00C77598"/>
    <w:rsid w:val="00D33E66"/>
    <w:rsid w:val="00D71668"/>
    <w:rsid w:val="00D83EF0"/>
    <w:rsid w:val="00D920AB"/>
    <w:rsid w:val="00D94635"/>
    <w:rsid w:val="00DD6D6A"/>
    <w:rsid w:val="00E21695"/>
    <w:rsid w:val="00E56732"/>
    <w:rsid w:val="00E724A0"/>
    <w:rsid w:val="00E937A9"/>
    <w:rsid w:val="00ED54C5"/>
    <w:rsid w:val="00ED77BF"/>
    <w:rsid w:val="00F02183"/>
    <w:rsid w:val="00F50FFF"/>
    <w:rsid w:val="00F76D39"/>
    <w:rsid w:val="00FA7CEA"/>
    <w:rsid w:val="00FB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5D43"/>
  <w15:chartTrackingRefBased/>
  <w15:docId w15:val="{9C860F93-D2B9-403A-9888-1591DE33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E"/>
    <w:pPr>
      <w:spacing w:after="0"/>
      <w:jc w:val="both"/>
    </w:pPr>
    <w:rPr>
      <w:rFonts w:cs="Mang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183"/>
    <w:pPr>
      <w:spacing w:after="140"/>
      <w:contextualSpacing/>
      <w:outlineLvl w:val="0"/>
    </w:pPr>
    <w:rPr>
      <w:b/>
      <w:bCs/>
      <w:caps/>
      <w:color w:val="FFFFFF" w:themeColor="background1"/>
      <w:spacing w:val="2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1668"/>
    <w:pPr>
      <w:spacing w:after="140"/>
      <w:outlineLvl w:val="1"/>
    </w:pPr>
    <w:rPr>
      <w:b/>
      <w:bCs/>
      <w:caps/>
      <w:color w:val="595959" w:themeColor="text1" w:themeTint="A6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1668"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1668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15C72"/>
    <w:pPr>
      <w:spacing w:line="240" w:lineRule="auto"/>
      <w:ind w:left="720"/>
      <w:contextualSpacing/>
      <w:jc w:val="center"/>
    </w:pPr>
  </w:style>
  <w:style w:type="paragraph" w:styleId="Date">
    <w:name w:val="Date"/>
    <w:basedOn w:val="Normal"/>
    <w:next w:val="Normal"/>
    <w:link w:val="DateChar"/>
    <w:uiPriority w:val="99"/>
    <w:semiHidden/>
    <w:rsid w:val="004A553C"/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semiHidden/>
    <w:rsid w:val="009E3A3E"/>
    <w:rPr>
      <w:rFonts w:cs="Mangal"/>
      <w:color w:val="FFFFFF" w:themeColor="background1"/>
      <w:position w:val="9"/>
      <w:szCs w:val="23"/>
      <w:lang w:val="en-US"/>
    </w:rPr>
  </w:style>
  <w:style w:type="paragraph" w:customStyle="1" w:styleId="Contactinfo">
    <w:name w:val="Contact info"/>
    <w:basedOn w:val="Normal"/>
    <w:qFormat/>
    <w:rsid w:val="00004F51"/>
    <w:pPr>
      <w:spacing w:line="420" w:lineRule="auto"/>
      <w:ind w:left="-113" w:right="-113"/>
      <w:jc w:val="left"/>
    </w:pPr>
    <w:rPr>
      <w:color w:val="000000" w:themeColor="text1"/>
      <w:position w:val="1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4880"/>
    <w:pPr>
      <w:spacing w:line="600" w:lineRule="exact"/>
      <w:jc w:val="left"/>
    </w:pPr>
    <w:rPr>
      <w:rFonts w:asciiTheme="majorHAnsi" w:hAnsiTheme="majorHAnsi"/>
      <w:caps/>
      <w:color w:val="262626" w:themeColor="text1" w:themeTint="D9"/>
      <w:spacing w:val="28"/>
      <w:position w:val="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924880"/>
    <w:rPr>
      <w:rFonts w:asciiTheme="majorHAnsi" w:hAnsiTheme="majorHAnsi" w:cs="Mangal"/>
      <w:caps/>
      <w:color w:val="262626" w:themeColor="text1" w:themeTint="D9"/>
      <w:spacing w:val="28"/>
      <w:sz w:val="60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3C"/>
    <w:pPr>
      <w:spacing w:after="160"/>
      <w:jc w:val="left"/>
    </w:pPr>
    <w:rPr>
      <w:color w:val="auto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3C"/>
    <w:rPr>
      <w:rFonts w:cs="Mangal"/>
      <w:sz w:val="28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02183"/>
    <w:rPr>
      <w:rFonts w:cs="Mangal"/>
      <w:b/>
      <w:bCs/>
      <w:caps/>
      <w:color w:val="FFFFFF" w:themeColor="background1"/>
      <w:spacing w:val="20"/>
      <w:position w:val="9"/>
      <w:sz w:val="26"/>
      <w:szCs w:val="26"/>
      <w:lang w:val="en-US"/>
    </w:rPr>
  </w:style>
  <w:style w:type="paragraph" w:customStyle="1" w:styleId="Normalwhite">
    <w:name w:val="Normal white"/>
    <w:basedOn w:val="Normal"/>
    <w:qFormat/>
    <w:rsid w:val="00D71668"/>
    <w:pPr>
      <w:spacing w:line="240" w:lineRule="auto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D71668"/>
    <w:rPr>
      <w:rFonts w:cs="Mangal"/>
      <w:b/>
      <w:bCs/>
      <w:caps/>
      <w:color w:val="595959" w:themeColor="text1" w:themeTint="A6"/>
      <w:spacing w:val="20"/>
      <w:position w:val="9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1668"/>
    <w:rPr>
      <w:rFonts w:cs="Mangal"/>
      <w:b/>
      <w:bCs/>
      <w:color w:val="747474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D71668"/>
    <w:pPr>
      <w:numPr>
        <w:numId w:val="4"/>
      </w:numPr>
      <w:spacing w:line="240" w:lineRule="auto"/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71668"/>
    <w:rPr>
      <w:rFonts w:cs="Mangal"/>
      <w:color w:val="747474" w:themeColor="background2" w:themeShade="80"/>
      <w:position w:val="9"/>
      <w:szCs w:val="23"/>
      <w:lang w:val="en-US"/>
    </w:rPr>
  </w:style>
  <w:style w:type="paragraph" w:styleId="ListBullet2">
    <w:name w:val="List Bullet 2"/>
    <w:basedOn w:val="Normal"/>
    <w:uiPriority w:val="99"/>
    <w:rsid w:val="00D71668"/>
    <w:pPr>
      <w:numPr>
        <w:numId w:val="5"/>
      </w:numPr>
      <w:ind w:left="360"/>
      <w:contextualSpacing/>
    </w:pPr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ok.Dewangan\AppData\Roaming\Microsoft\Templates\Bold%20content%20marketing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19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6B6B6B"/>
      </a:accent1>
      <a:accent2>
        <a:srgbClr val="D9D9D9"/>
      </a:accent2>
      <a:accent3>
        <a:srgbClr val="4C75D0"/>
      </a:accent3>
      <a:accent4>
        <a:srgbClr val="F08A74"/>
      </a:accent4>
      <a:accent5>
        <a:srgbClr val="137227"/>
      </a:accent5>
      <a:accent6>
        <a:srgbClr val="E6BC42"/>
      </a:accent6>
      <a:hlink>
        <a:srgbClr val="467886"/>
      </a:hlink>
      <a:folHlink>
        <a:srgbClr val="96607D"/>
      </a:folHlink>
    </a:clrScheme>
    <a:fontScheme name="Franklin Gothic Medium">
      <a:majorFont>
        <a:latin typeface="Franklin Gothic Medium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5ED85-5D9B-48D0-A7A3-0460E6C5F4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93BA7E-F72F-40A9-A9B6-9B32480F95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BCE41A7-B85A-4948-B7E3-B8EB7498B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90E9BC-FBBC-443E-AB06-22D6D259EF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content marketing manager resume</Template>
  <TotalTime>252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Dewangan, Alok  (CTR)</dc:creator>
  <cp:keywords/>
  <dc:description/>
  <cp:lastModifiedBy>Dewangan, Alok  (CTR)</cp:lastModifiedBy>
  <cp:revision>2</cp:revision>
  <cp:lastPrinted>2026-01-28T14:22:00Z</cp:lastPrinted>
  <dcterms:created xsi:type="dcterms:W3CDTF">2026-01-28T12:53:00Z</dcterms:created>
  <dcterms:modified xsi:type="dcterms:W3CDTF">2026-01-28T18:18:00Z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
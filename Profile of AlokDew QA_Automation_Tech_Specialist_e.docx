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51A7" w14:textId="77777777" w:rsidR="003D0DFE" w:rsidRDefault="00000000" w:rsidP="008259E5">
      <w:r>
        <w:rPr>
          <w:noProof/>
        </w:rPr>
        <w:pict w14:anchorId="34FDCDB2">
          <v:rect id="Rectangle 3" o:spid="_x0000_s1026" style="position:absolute;left:0;text-align:left;margin-left:-7.3pt;margin-top:6.2pt;width:121.4pt;height:112.2pt;z-index:2517094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" fillcolor="#d67f00" strokecolor="white [3212]" strokeweight="1pt">
            <v:textbox>
              <w:txbxContent>
                <w:p w14:paraId="7BB6CE60" w14:textId="77777777" w:rsidR="00095D88" w:rsidRPr="00F76D39" w:rsidRDefault="00095D88" w:rsidP="00F76D39">
                  <w:pPr>
                    <w:jc w:val="center"/>
                    <w:rPr>
                      <w:color w:val="FFFFFF" w:themeColor="background1"/>
                      <w:sz w:val="96"/>
                      <w:szCs w:val="96"/>
                    </w:rPr>
                  </w:pPr>
                  <w:r w:rsidRPr="00F76D39">
                    <w:rPr>
                      <w:color w:val="FFFFFF" w:themeColor="background1"/>
                      <w:sz w:val="96"/>
                      <w:szCs w:val="96"/>
                    </w:rPr>
                    <w:t>AD</w:t>
                  </w:r>
                </w:p>
              </w:txbxContent>
            </v:textbox>
          </v:rect>
        </w:pict>
      </w:r>
      <w:r>
        <w:rPr>
          <w:noProof/>
        </w:rPr>
        <w:pict w14:anchorId="07C904F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left:0;text-align:left;margin-left:199.2pt;margin-top:190.8pt;width:369.35pt;height:190.15pt;z-index:25170534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" filled="f" stroked="f">
            <v:textbox style="mso-next-textbox:#Text Box 2">
              <w:txbxContent>
                <w:p w14:paraId="4F5B25B3" w14:textId="77777777" w:rsidR="00095D88" w:rsidRPr="00832D4E" w:rsidRDefault="00095D88" w:rsidP="00D71668">
                  <w:pPr>
                    <w:pStyle w:val="Heading2"/>
                    <w:rPr>
                      <w:rFonts w:ascii="Cambria" w:hAnsi="Cambria"/>
                      <w:color w:val="093913" w:themeColor="accent5" w:themeShade="80"/>
                    </w:rPr>
                  </w:pPr>
                  <w:r w:rsidRPr="00832D4E">
                    <w:rPr>
                      <w:rFonts w:ascii="Cambria" w:hAnsi="Cambria"/>
                      <w:color w:val="093913" w:themeColor="accent5" w:themeShade="80"/>
                    </w:rPr>
                    <w:t>Profile</w:t>
                  </w:r>
                </w:p>
                <w:p w14:paraId="76C21EFD" w14:textId="77777777" w:rsidR="00095D88" w:rsidRPr="00832D4E" w:rsidRDefault="00095D88" w:rsidP="00F02183">
                  <w:pPr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  <w:r w:rsidRPr="00832D4E"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  <w:t>Technical Specialist in QA Automation with over a decade of experience delivering quality engineering solutions for enterprise applications across Healthcare, Insurance, FRM</w:t>
                  </w:r>
                  <w:r w:rsidR="00F42D9F" w:rsidRPr="00832D4E"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  <w:t xml:space="preserve"> (Financial Reconciliation Manager)</w:t>
                  </w:r>
                  <w:r w:rsidRPr="00832D4E"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  <w:t>, and E-commerce domains.</w:t>
                  </w:r>
                </w:p>
                <w:p w14:paraId="102BBD62" w14:textId="77777777" w:rsidR="00095D88" w:rsidRPr="00832D4E" w:rsidRDefault="00095D88" w:rsidP="00F02183">
                  <w:pPr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</w:p>
                <w:p w14:paraId="790D1A9C" w14:textId="77777777" w:rsidR="00095D88" w:rsidRPr="00832D4E" w:rsidRDefault="00095D88" w:rsidP="00F02183">
                  <w:pPr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  <w:r w:rsidRPr="00832D4E"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  <w:t xml:space="preserve">Skilled in designing scalable automation frameworks using Selenium (Java with BDD Cucumber), HP UFT, REST Assured, SQL, and CI/CD pipelines. </w:t>
                  </w:r>
                </w:p>
                <w:p w14:paraId="06C2D3DA" w14:textId="77777777" w:rsidR="00095D88" w:rsidRPr="00832D4E" w:rsidRDefault="00095D88" w:rsidP="00F02183">
                  <w:pPr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</w:pPr>
                </w:p>
                <w:p w14:paraId="7B460B5D" w14:textId="77777777" w:rsidR="00095D88" w:rsidRPr="00832D4E" w:rsidRDefault="00095D88" w:rsidP="00F02183">
                  <w:pPr>
                    <w:rPr>
                      <w:rFonts w:ascii="Calibri" w:hAnsi="Calibri" w:cs="Calibri"/>
                      <w:color w:val="404040" w:themeColor="text1" w:themeTint="BF"/>
                      <w:sz w:val="24"/>
                      <w:szCs w:val="24"/>
                    </w:rPr>
                  </w:pPr>
                  <w:r w:rsidRPr="00832D4E">
                    <w:rPr>
                      <w:rStyle w:val="Strong"/>
                      <w:rFonts w:ascii="Calibri" w:eastAsia="Times New Roman" w:hAnsi="Calibri" w:cs="Calibri"/>
                      <w:b w:val="0"/>
                      <w:color w:val="404040" w:themeColor="text1" w:themeTint="BF"/>
                      <w:position w:val="0"/>
                      <w:szCs w:val="22"/>
                    </w:rPr>
                    <w:t>Brings strong automation expertise combined with solid techno-functional knowledge of enrollment, claims, and insurance workflows, enabling reliable, high-coverage, and low-maintenance test solutions in agile environments.</w:t>
                  </w:r>
                </w:p>
                <w:p w14:paraId="492EDF54" w14:textId="77777777" w:rsidR="00095D88" w:rsidRPr="00D87D24" w:rsidRDefault="00095D88" w:rsidP="00F02183">
                  <w:pPr>
                    <w:rPr>
                      <w:rFonts w:asciiTheme="majorHAnsi" w:hAnsiTheme="majorHAnsi"/>
                      <w:sz w:val="24"/>
                      <w:szCs w:val="24"/>
                    </w:rPr>
                  </w:pP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45D0A018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9" type="#_x0000_t5" alt="&quot;&quot;" style="position:absolute;left:0;text-align:left;margin-left:188.65pt;margin-top:198.7pt;width:10.1pt;height:8.65pt;rotation:90;z-index:251707392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" fillcolor="black [3213]" stroked="f" strokeweight="1pt">
            <w10:wrap anchorx="page" anchory="page"/>
            <w10:anchorlock/>
          </v:shape>
        </w:pict>
      </w:r>
      <w:r>
        <w:rPr>
          <w:noProof/>
        </w:rPr>
        <w:pict w14:anchorId="6F9A982D">
          <v:shape id="Text Box 21" o:spid="_x0000_s1029" type="#_x0000_t202" style="position:absolute;left:0;text-align:left;margin-left:34.55pt;margin-top:621.5pt;width:136.1pt;height:149.75pt;z-index:25170329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" filled="f" stroked="f">
            <v:textbox>
              <w:txbxContent>
                <w:p w14:paraId="2A6B471D" w14:textId="77777777" w:rsidR="00095D88" w:rsidRPr="0047625E" w:rsidRDefault="00095D88" w:rsidP="00F02183">
                  <w:pPr>
                    <w:pStyle w:val="Heading1"/>
                    <w:rPr>
                      <w:rFonts w:ascii="Cambria" w:hAnsi="Cambria"/>
                    </w:rPr>
                  </w:pPr>
                  <w:r w:rsidRPr="0047625E">
                    <w:rPr>
                      <w:rFonts w:ascii="Cambria" w:hAnsi="Cambria"/>
                    </w:rPr>
                    <w:t xml:space="preserve">Certifications </w:t>
                  </w:r>
                </w:p>
                <w:p w14:paraId="7093E7F1" w14:textId="77777777" w:rsidR="00095D88" w:rsidRPr="0047625E" w:rsidRDefault="00095D88" w:rsidP="00143EDA">
                  <w:pPr>
                    <w:pStyle w:val="Normalwhite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Scaled Agile Certified SAFe® 5 Agilist Certification</w:t>
                  </w:r>
                </w:p>
                <w:p w14:paraId="75360288" w14:textId="77777777" w:rsidR="00095D88" w:rsidRPr="0047625E" w:rsidRDefault="00095D88" w:rsidP="00D71668">
                  <w:pPr>
                    <w:pStyle w:val="Normalwhite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</w:p>
                <w:p w14:paraId="340C1085" w14:textId="77777777" w:rsidR="00095D88" w:rsidRPr="0047625E" w:rsidRDefault="00095D88" w:rsidP="00143EDA">
                  <w:pPr>
                    <w:pStyle w:val="Normalwhite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ISTQB Certified Tester Foundation Level Certification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  <w:vertAlign w:val="subscript"/>
        </w:rPr>
        <w:pict w14:anchorId="18CCDFED">
          <v:shape id="Text Box 14" o:spid="_x0000_s1030" type="#_x0000_t202" style="position:absolute;left:0;text-align:left;margin-left:34.55pt;margin-top:304.6pt;width:137.5pt;height:298.85pt;z-index:251701248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J8I/QEAANUDAAAOAAAAZHJzL2Uyb0RvYy54bWysU9Fu2yAUfZ+0f0C8L3YiJ2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" filled="f" stroked="f">
            <v:textbox style="mso-next-textbox:#Text Box 14">
              <w:txbxContent>
                <w:p w14:paraId="086A0E6A" w14:textId="77777777" w:rsidR="00095D88" w:rsidRPr="0047625E" w:rsidRDefault="00095D88" w:rsidP="00F02183">
                  <w:pPr>
                    <w:pStyle w:val="Heading1"/>
                    <w:rPr>
                      <w:rFonts w:ascii="Cambria" w:hAnsi="Cambria"/>
                    </w:rPr>
                  </w:pPr>
                  <w:r w:rsidRPr="0047625E">
                    <w:rPr>
                      <w:rFonts w:ascii="Cambria" w:hAnsi="Cambria"/>
                    </w:rPr>
                    <w:t xml:space="preserve">Technical </w:t>
                  </w:r>
                </w:p>
                <w:p w14:paraId="67B7B187" w14:textId="77777777" w:rsidR="00095D88" w:rsidRPr="0047625E" w:rsidRDefault="00095D88" w:rsidP="00284C29">
                  <w:pPr>
                    <w:pStyle w:val="Heading1"/>
                    <w:jc w:val="left"/>
                    <w:rPr>
                      <w:rFonts w:ascii="Cambria" w:hAnsi="Cambria"/>
                    </w:rPr>
                  </w:pPr>
                  <w:r w:rsidRPr="0047625E">
                    <w:rPr>
                      <w:rFonts w:ascii="Cambria" w:hAnsi="Cambria"/>
                    </w:rPr>
                    <w:t>Skills</w:t>
                  </w:r>
                </w:p>
                <w:p w14:paraId="0D226AA7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Java, SQL</w:t>
                  </w:r>
                </w:p>
                <w:p w14:paraId="7C623DA4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Selenium WebDriver</w:t>
                  </w:r>
                </w:p>
                <w:p w14:paraId="5FE3A686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HP UFT</w:t>
                  </w:r>
                </w:p>
                <w:p w14:paraId="3B785CE3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Rest Assured</w:t>
                  </w:r>
                </w:p>
                <w:p w14:paraId="1390541F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Postman</w:t>
                  </w:r>
                </w:p>
                <w:p w14:paraId="22F7F311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Maven, POM</w:t>
                  </w:r>
                </w:p>
                <w:p w14:paraId="1D34A9CC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TestNG</w:t>
                  </w:r>
                </w:p>
                <w:p w14:paraId="0862A9B1" w14:textId="77777777" w:rsidR="00095D88" w:rsidRPr="0047625E" w:rsidRDefault="00095D88" w:rsidP="00D71668">
                  <w:pPr>
                    <w:pStyle w:val="ListBullet2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 xml:space="preserve">Cucumber (BDD) </w:t>
                  </w:r>
                </w:p>
                <w:p w14:paraId="4C148FB7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Jenkins</w:t>
                  </w:r>
                </w:p>
                <w:p w14:paraId="4BDA43F5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HP ALM, AGM</w:t>
                  </w:r>
                </w:p>
                <w:p w14:paraId="0F6DFE1A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Azure Boards</w:t>
                  </w:r>
                </w:p>
                <w:p w14:paraId="09B9D4BC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Jira</w:t>
                  </w:r>
                </w:p>
                <w:p w14:paraId="3922E6FF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SQL Server</w:t>
                  </w:r>
                </w:p>
                <w:p w14:paraId="0B048F0B" w14:textId="77777777" w:rsidR="00095D88" w:rsidRPr="0047625E" w:rsidRDefault="00095D88" w:rsidP="00284C29">
                  <w:pPr>
                    <w:pStyle w:val="ListBullet2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47625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Agile, Scrum, SAFe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06B73808">
          <v:shape id="Isosceles Triangle 16" o:spid="_x0000_s1047" type="#_x0000_t5" alt="&quot;&quot;" style="position:absolute;left:0;text-align:left;margin-left:18.7pt;margin-top:198pt;width:10.1pt;height:8.65pt;rotation:90;z-index:251697152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A27H0f4AAAAAkBAAAPAAAAAAAAAAAAAAAAAN0EAABkcnMvZG93bnJldi54bWxQSwUGAAAAAAQA&#10;BADzAAAA6gUAAAAA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 w14:anchorId="3DED2F79">
          <v:shape id="_x0000_s1046" type="#_x0000_t5" alt="&quot;&quot;" style="position:absolute;left:0;text-align:left;margin-left:18.7pt;margin-top:312.65pt;width:10.1pt;height:8.65pt;rotation:90;z-index:251698176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 w14:anchorId="4F430102">
          <v:shape id="_x0000_s1045" type="#_x0000_t5" alt="&quot;&quot;" style="position:absolute;left:0;text-align:left;margin-left:18.7pt;margin-top:629.55pt;width:10.1pt;height:8.65pt;rotation:90;z-index:251699200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" fillcolor="white [3212]" stroked="f" strokeweight="1pt">
            <w10:wrap anchorx="page" anchory="page"/>
            <w10:anchorlock/>
          </v:shape>
        </w:pict>
      </w:r>
      <w:r>
        <w:rPr>
          <w:noProof/>
        </w:rPr>
        <w:pict w14:anchorId="588A9193">
          <v:shape id="_x0000_s1031" type="#_x0000_t202" style="position:absolute;left:0;text-align:left;margin-left:197.3pt;margin-top:24.5pt;width:211.7pt;height:63.35pt;z-index:25168998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" filled="f" stroked="f">
            <v:textbox>
              <w:txbxContent>
                <w:p w14:paraId="47D1D730" w14:textId="77777777" w:rsidR="00095D88" w:rsidRPr="004971B8" w:rsidRDefault="00095D88" w:rsidP="008259E5">
                  <w:pPr>
                    <w:pStyle w:val="Title"/>
                    <w:rPr>
                      <w:color w:val="093913" w:themeColor="accent5" w:themeShade="80"/>
                      <w:sz w:val="56"/>
                      <w:szCs w:val="56"/>
                    </w:rPr>
                  </w:pP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>alok</w:t>
                  </w:r>
                  <w:r w:rsidR="003C181D">
                    <w:rPr>
                      <w:color w:val="093913" w:themeColor="accent5" w:themeShade="80"/>
                      <w:sz w:val="56"/>
                      <w:szCs w:val="56"/>
                    </w:rPr>
                    <w:t xml:space="preserve"> Deep</w:t>
                  </w: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 xml:space="preserve"> dewang</w:t>
                  </w:r>
                  <w:r>
                    <w:rPr>
                      <w:color w:val="093913" w:themeColor="accent5" w:themeShade="80"/>
                      <w:sz w:val="56"/>
                      <w:szCs w:val="56"/>
                    </w:rPr>
                    <w:t>A</w:t>
                  </w:r>
                  <w:r w:rsidRPr="004971B8">
                    <w:rPr>
                      <w:color w:val="093913" w:themeColor="accent5" w:themeShade="80"/>
                      <w:sz w:val="56"/>
                      <w:szCs w:val="56"/>
                    </w:rPr>
                    <w:t>n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56FFAB2A">
          <v:shape id="_x0000_s1032" type="#_x0000_t202" style="position:absolute;left:0;text-align:left;margin-left:198.7pt;margin-top:100.8pt;width:221.05pt;height:30.25pt;z-index:251691008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" filled="f" stroked="f">
            <v:textbox>
              <w:txbxContent>
                <w:p w14:paraId="21AF784A" w14:textId="77777777" w:rsidR="00095D88" w:rsidRPr="0020031C" w:rsidRDefault="0020031C" w:rsidP="008259E5">
                  <w:pPr>
                    <w:pStyle w:val="Subtitle"/>
                    <w:rPr>
                      <w:color w:val="093913" w:themeColor="accent5" w:themeShade="80"/>
                      <w:sz w:val="24"/>
                      <w:szCs w:val="24"/>
                    </w:rPr>
                  </w:pPr>
                  <w:r w:rsidRPr="0020031C">
                    <w:rPr>
                      <w:color w:val="093913" w:themeColor="accent5" w:themeShade="80"/>
                      <w:sz w:val="24"/>
                      <w:szCs w:val="24"/>
                    </w:rPr>
                    <w:t>Technical Specialist – QA Automation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29564047">
          <v:line id="Straight Connector 9" o:spid="_x0000_s1044" alt="&quot;&quot;" style="position:absolute;left:0;text-align:left;z-index:251692032;visibility:visible;mso-position-horizontal-relative:page;mso-position-vertical-relative:page;mso-width-relative:margin" from="206.65pt,95.05pt" to="325.45pt,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" strokecolor="black [3200]" strokeweight="1pt">
            <v:stroke joinstyle="miter"/>
            <w10:wrap anchorx="page" anchory="page"/>
            <w10:anchorlock/>
          </v:line>
        </w:pict>
      </w:r>
      <w:r>
        <w:rPr>
          <w:noProof/>
        </w:rPr>
        <w:pict w14:anchorId="6CECAB59">
          <v:shape id="_x0000_s1033" type="#_x0000_t202" style="position:absolute;left:0;text-align:left;margin-left:447.85pt;margin-top:28.8pt;width:141.1pt;height:107.3pt;z-index:25169305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7RK/QEAANUDAAAOAAAAZHJzL2Uyb0RvYy54bWysU9uO2yAQfa/Uf0C8N3bcXDZWyGq7260q&#10;bS/Sbj+AYByjAkOBxE6/vgPOZqP2bVU/IPAwZ+acOayvB6PJQfqgwDI6nZSUSCugUXbH6I+n+3dX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" filled="f" stroked="f">
            <v:textbox>
              <w:txbxContent>
                <w:p w14:paraId="02B90258" w14:textId="77777777" w:rsidR="00095D88" w:rsidRPr="00ED77BF" w:rsidRDefault="00277446" w:rsidP="00955CFF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+91-9589852900</w:t>
                  </w:r>
                </w:p>
                <w:p w14:paraId="0E9BAD42" w14:textId="77777777" w:rsidR="00095D88" w:rsidRPr="00ED77BF" w:rsidRDefault="00277446" w:rsidP="00955CFF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alok.dew.me@gmail</w:t>
                  </w:r>
                  <w:r w:rsidR="00095D88" w:rsidRPr="00ED77BF">
                    <w:rPr>
                      <w:color w:val="093913" w:themeColor="accent5" w:themeShade="80"/>
                    </w:rPr>
                    <w:t>.com</w:t>
                  </w:r>
                </w:p>
                <w:p w14:paraId="055274CE" w14:textId="77777777" w:rsidR="00095D88" w:rsidRPr="003C181D" w:rsidRDefault="00277446" w:rsidP="003C181D">
                  <w:pPr>
                    <w:pStyle w:val="Contactinfo"/>
                    <w:rPr>
                      <w:color w:val="093913" w:themeColor="accent5" w:themeShade="80"/>
                    </w:rPr>
                  </w:pPr>
                  <w:r>
                    <w:rPr>
                      <w:color w:val="093913" w:themeColor="accent5" w:themeShade="80"/>
                    </w:rPr>
                    <w:t>Pune</w:t>
                  </w:r>
                  <w:r w:rsidR="00095D88" w:rsidRPr="00ED77BF">
                    <w:rPr>
                      <w:color w:val="093913" w:themeColor="accent5" w:themeShade="80"/>
                    </w:rPr>
                    <w:t>,</w:t>
                  </w:r>
                  <w:r>
                    <w:rPr>
                      <w:color w:val="093913" w:themeColor="accent5" w:themeShade="80"/>
                    </w:rPr>
                    <w:t xml:space="preserve"> MH</w:t>
                  </w:r>
                  <w:r w:rsidR="00095D88" w:rsidRPr="00ED77BF">
                    <w:rPr>
                      <w:color w:val="093913" w:themeColor="accent5" w:themeShade="80"/>
                    </w:rPr>
                    <w:t xml:space="preserve">, </w:t>
                  </w:r>
                  <w:r>
                    <w:rPr>
                      <w:color w:val="093913" w:themeColor="accent5" w:themeShade="80"/>
                    </w:rPr>
                    <w:t>INDIA</w:t>
                  </w:r>
                  <w:r w:rsidR="003C181D">
                    <w:rPr>
                      <w:color w:val="093913" w:themeColor="accent5" w:themeShade="80"/>
                    </w:rPr>
                    <w:t xml:space="preserve"> l</w:t>
                  </w:r>
                  <w:r w:rsidR="003C181D" w:rsidRPr="003C181D">
                    <w:rPr>
                      <w:color w:val="093913" w:themeColor="accent5" w:themeShade="80"/>
                    </w:rPr>
                    <w:t>inkedin.com/in/alokdew/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4E766114">
          <v:group id="Group 15" o:spid="_x0000_s1039" alt="Group of contact icons" style="position:absolute;left:0;text-align:left;margin-left:425.5pt;margin-top:34.55pt;width:12.95pt;height:86.4pt;z-index:251694080;mso-position-horizontal-relative:page;mso-position-vertical-relative:page;mso-width-relative:margin;mso-height-relative:margin" coordsize="1625,1100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Graphic 19" o:spid="_x0000_s1043" type="#_x0000_t75" style="position:absolute;width:162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">
              <v:imagedata r:id="rId11" o:title=""/>
            </v:shape>
            <v:shape id="Graphic 22" o:spid="_x0000_s1042" type="#_x0000_t75" style="position:absolute;top:3229;width:162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">
              <v:imagedata r:id="rId12" o:title=""/>
            </v:shape>
            <v:shape id="Graphic 23" o:spid="_x0000_s1041" type="#_x0000_t75" style="position:absolute;top:6246;width:1625;height:16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">
              <v:imagedata r:id="rId13" o:title=""/>
            </v:shape>
            <v:shape id="Graphic 24" o:spid="_x0000_s1040" type="#_x0000_t75" style="position:absolute;left:15;top:9385;width:1595;height:16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">
              <v:imagedata r:id="rId14" o:title=""/>
            </v:shape>
            <w10:wrap type="square" anchorx="page" anchory="page"/>
            <w10:anchorlock/>
          </v:group>
        </w:pict>
      </w:r>
      <w:r>
        <w:rPr>
          <w:noProof/>
        </w:rPr>
        <w:pict w14:anchorId="2E771DE6">
          <v:shape id="_x0000_s1034" type="#_x0000_t202" style="position:absolute;left:0;text-align:left;margin-left:34.55pt;margin-top:191.5pt;width:136.1pt;height:110.55pt;z-index:25169510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" filled="f" stroked="f">
            <v:textbox>
              <w:txbxContent>
                <w:p w14:paraId="0A86F1E9" w14:textId="77777777" w:rsidR="00095D88" w:rsidRPr="00832D4E" w:rsidRDefault="00095D88" w:rsidP="00F02183">
                  <w:pPr>
                    <w:pStyle w:val="Heading1"/>
                    <w:rPr>
                      <w:rFonts w:ascii="Cambria" w:hAnsi="Cambria"/>
                    </w:rPr>
                  </w:pPr>
                  <w:r w:rsidRPr="00832D4E">
                    <w:rPr>
                      <w:rFonts w:ascii="Cambria" w:hAnsi="Cambria"/>
                    </w:rPr>
                    <w:t>Education</w:t>
                  </w:r>
                </w:p>
                <w:p w14:paraId="75FB360F" w14:textId="5736D4A8" w:rsidR="00095D88" w:rsidRPr="00832D4E" w:rsidRDefault="00832D4E" w:rsidP="00284C29">
                  <w:pPr>
                    <w:pStyle w:val="Normalwhite"/>
                    <w:jc w:val="left"/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</w:pPr>
                  <w:r w:rsidRPr="00832D4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Bachelor of Engineering</w:t>
                  </w:r>
                  <w:r w:rsidR="00095D88" w:rsidRPr="00832D4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, Information Technology, CSVTU University</w:t>
                  </w:r>
                </w:p>
                <w:p w14:paraId="4155C30D" w14:textId="77777777" w:rsidR="00095D88" w:rsidRPr="00A54EB8" w:rsidRDefault="00095D88" w:rsidP="00D71668">
                  <w:pPr>
                    <w:pStyle w:val="Normalwhite"/>
                    <w:rPr>
                      <w:color w:val="F2F2F2" w:themeColor="background1" w:themeShade="F2"/>
                    </w:rPr>
                  </w:pPr>
                  <w:r w:rsidRPr="00832D4E">
                    <w:rPr>
                      <w:rFonts w:ascii="Calibri" w:hAnsi="Calibri" w:cs="Calibri"/>
                      <w:color w:val="F2F2F2" w:themeColor="background1" w:themeShade="F2"/>
                      <w:sz w:val="24"/>
                      <w:szCs w:val="24"/>
                    </w:rPr>
                    <w:t>2010</w:t>
                  </w:r>
                </w:p>
              </w:txbxContent>
            </v:textbox>
            <w10:wrap type="square" anchorx="page" anchory="page"/>
            <w10:anchorlock/>
          </v:shape>
        </w:pict>
      </w:r>
      <w:r>
        <w:rPr>
          <w:noProof/>
        </w:rPr>
        <w:pict w14:anchorId="2AC2CE08">
          <v:group id="Group 9" o:spid="_x0000_s1036" alt="&quot;&quot;" style="position:absolute;left:0;text-align:left;margin-left:-.05pt;margin-top:-18pt;width:612.05pt;height:11in;z-index:-251664384;mso-position-horizontal-relative:page;mso-width-relative:margin;mso-height-relative:margin" coordsize="77728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">
            <v:rect id="Rectangle 1439553832" o:spid="_x0000_s1038" style="position:absolute;left:22617;width:55111;height:1947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" fillcolor="#bef4c9 [664]" stroked="f" strokeweight="1pt"/>
            <v:rect id="Rectangle 101016323" o:spid="_x0000_s1037" style="position:absolute;width:22593;height:10058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" fillcolor="#093813 [1608]" stroked="f" strokeweight="1pt"/>
            <w10:wrap anchorx="page"/>
            <w10:anchorlock/>
          </v:group>
        </w:pict>
      </w:r>
    </w:p>
    <w:p w14:paraId="3AB068A2" w14:textId="77777777" w:rsidR="004A3757" w:rsidRDefault="004A3757" w:rsidP="008259E5"/>
    <w:p w14:paraId="1CAAD729" w14:textId="77777777" w:rsidR="006B06B4" w:rsidRDefault="006B06B4" w:rsidP="00D87D24">
      <w:pPr>
        <w:tabs>
          <w:tab w:val="left" w:pos="3667"/>
        </w:tabs>
        <w:spacing w:after="160"/>
        <w:jc w:val="left"/>
      </w:pPr>
    </w:p>
    <w:p w14:paraId="610CFE3C" w14:textId="77777777" w:rsidR="006B06B4" w:rsidRDefault="006B06B4" w:rsidP="00D87D24">
      <w:pPr>
        <w:tabs>
          <w:tab w:val="left" w:pos="3667"/>
        </w:tabs>
        <w:spacing w:after="160"/>
        <w:jc w:val="left"/>
      </w:pPr>
    </w:p>
    <w:p w14:paraId="4A82226E" w14:textId="77777777" w:rsidR="006B06B4" w:rsidRDefault="006B06B4" w:rsidP="00D87D24">
      <w:pPr>
        <w:tabs>
          <w:tab w:val="left" w:pos="3667"/>
        </w:tabs>
        <w:spacing w:after="160"/>
        <w:jc w:val="left"/>
      </w:pPr>
    </w:p>
    <w:p w14:paraId="7D6FBF9B" w14:textId="77777777" w:rsidR="006B06B4" w:rsidRPr="006B06B4" w:rsidRDefault="006B06B4" w:rsidP="006B06B4"/>
    <w:p w14:paraId="4316A1DB" w14:textId="77777777" w:rsidR="006B06B4" w:rsidRPr="006B06B4" w:rsidRDefault="006B06B4" w:rsidP="006B06B4"/>
    <w:p w14:paraId="564C34D6" w14:textId="77777777" w:rsidR="006B06B4" w:rsidRPr="006B06B4" w:rsidRDefault="006B06B4" w:rsidP="006B06B4"/>
    <w:p w14:paraId="4493CD42" w14:textId="77777777" w:rsidR="006B06B4" w:rsidRPr="006B06B4" w:rsidRDefault="00000000" w:rsidP="00CC3305">
      <w:pPr>
        <w:tabs>
          <w:tab w:val="left" w:pos="3366"/>
        </w:tabs>
      </w:pPr>
      <w:r>
        <w:rPr>
          <w:noProof/>
        </w:rPr>
        <w:pict w14:anchorId="0E66DBB5">
          <v:shape id="_x0000_s1054" type="#_x0000_t5" alt="&quot;&quot;" style="position:absolute;left:0;text-align:left;margin-left:190.45pt;margin-top:397.2pt;width:10.1pt;height:8.65pt;rotation:90;z-index:251716608;visibility:visible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" fillcolor="black [3213]" stroked="f" strokeweight="1pt">
            <w10:wrap anchorx="page" anchory="page"/>
            <w10:anchorlock/>
          </v:shape>
        </w:pict>
      </w:r>
      <w:r w:rsidR="00CC3305">
        <w:tab/>
      </w:r>
    </w:p>
    <w:p w14:paraId="75363CCF" w14:textId="77777777" w:rsidR="006B06B4" w:rsidRPr="006B06B4" w:rsidRDefault="006B06B4" w:rsidP="006B06B4"/>
    <w:p w14:paraId="54CDFB60" w14:textId="4896817B" w:rsidR="006B06B4" w:rsidRPr="006B06B4" w:rsidRDefault="00000000" w:rsidP="0047625E">
      <w:pPr>
        <w:tabs>
          <w:tab w:val="left" w:pos="2344"/>
        </w:tabs>
      </w:pPr>
      <w:r>
        <w:rPr>
          <w:noProof/>
        </w:rPr>
        <w:pict w14:anchorId="1B075738">
          <v:shape id="_x0000_s1053" type="#_x0000_t202" style="position:absolute;left:0;text-align:left;margin-left:200.7pt;margin-top:389.9pt;width:369.35pt;height:309.85pt;z-index:251715584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" filled="f" stroked="f">
            <v:textbox style="mso-next-textbox:#_x0000_s1053">
              <w:txbxContent>
                <w:p w14:paraId="3DD808CF" w14:textId="77777777" w:rsidR="00095D88" w:rsidRPr="00832D4E" w:rsidRDefault="00095D88" w:rsidP="00877D7E">
                  <w:pPr>
                    <w:pStyle w:val="Heading2"/>
                    <w:spacing w:line="276" w:lineRule="auto"/>
                    <w:rPr>
                      <w:rFonts w:ascii="Cambria" w:hAnsi="Cambria"/>
                      <w:color w:val="093913" w:themeColor="accent5" w:themeShade="80"/>
                    </w:rPr>
                  </w:pPr>
                  <w:r w:rsidRPr="00832D4E">
                    <w:rPr>
                      <w:rFonts w:ascii="Cambria" w:hAnsi="Cambria"/>
                      <w:color w:val="093913" w:themeColor="accent5" w:themeShade="80"/>
                    </w:rPr>
                    <w:t>Work Experience</w:t>
                  </w:r>
                </w:p>
                <w:p w14:paraId="23D6CFE2" w14:textId="5B7C7C43" w:rsidR="003F27EC" w:rsidRPr="00FC1901" w:rsidRDefault="008F2B86" w:rsidP="00877D7E">
                  <w:pPr>
                    <w:pStyle w:val="Heading3"/>
                    <w:numPr>
                      <w:ilvl w:val="0"/>
                      <w:numId w:val="14"/>
                    </w:numPr>
                    <w:spacing w:after="240" w:line="276" w:lineRule="auto"/>
                    <w:rPr>
                      <w:rFonts w:ascii="Calibri" w:hAnsi="Calibri" w:cs="Calibri"/>
                      <w:bCs w:val="0"/>
                      <w:color w:val="171717" w:themeColor="background2" w:themeShade="1A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 xml:space="preserve">Technical Specialist – </w:t>
                  </w:r>
                  <w:r w:rsidR="003F27EC"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>CitiusTech Healthcare</w:t>
                  </w:r>
                  <w:r w:rsidR="00877D7E"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 xml:space="preserve">   </w:t>
                  </w:r>
                  <w:r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 xml:space="preserve">      </w:t>
                  </w:r>
                  <w:r w:rsidR="00832D4E"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 xml:space="preserve">        </w:t>
                  </w:r>
                  <w:r w:rsidR="003F27EC" w:rsidRPr="00FC1901">
                    <w:rPr>
                      <w:rStyle w:val="Strong"/>
                      <w:rFonts w:ascii="Calibri" w:hAnsi="Calibri" w:cs="Calibri"/>
                      <w:bCs/>
                      <w:color w:val="171717" w:themeColor="background2" w:themeShade="1A"/>
                    </w:rPr>
                    <w:t>2022 – Present</w:t>
                  </w:r>
                </w:p>
                <w:p w14:paraId="02F1CD0C" w14:textId="77777777" w:rsidR="003F27EC" w:rsidRPr="00FC1901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Leading 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automation strategy and implementation</w:t>
                  </w:r>
                  <w:r w:rsidRPr="00FC1901">
                    <w:rPr>
                      <w:rFonts w:ascii="Calibri" w:hAnsi="Calibri" w:cs="Calibri"/>
                      <w:b/>
                      <w:color w:val="262626" w:themeColor="text1" w:themeTint="D9"/>
                      <w:sz w:val="22"/>
                      <w:szCs w:val="22"/>
                    </w:rPr>
                    <w:t xml:space="preserve"> 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for healthcare payer applications, ensuring high-quality releases across complex business workflows.</w:t>
                  </w:r>
                </w:p>
                <w:p w14:paraId="115404D4" w14:textId="77777777" w:rsidR="003F27EC" w:rsidRPr="00FC1901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Designing and maintaining </w:t>
                  </w:r>
                  <w:r w:rsidR="00A7219F"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Selenium (JAVA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) automation frameworks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for end-to-end healthcare processes.</w:t>
                  </w:r>
                </w:p>
                <w:p w14:paraId="5F49E6B9" w14:textId="77777777" w:rsidR="003F27EC" w:rsidRPr="00FC1901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Performing</w:t>
                  </w:r>
                  <w:r w:rsidRPr="00FC1901">
                    <w:rPr>
                      <w:rFonts w:ascii="Calibri" w:hAnsi="Calibri" w:cs="Calibri"/>
                      <w:b/>
                      <w:color w:val="262626" w:themeColor="text1" w:themeTint="D9"/>
                      <w:sz w:val="22"/>
                      <w:szCs w:val="22"/>
                    </w:rPr>
                    <w:t xml:space="preserve"> 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API validation using Postman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to verify authorization services, response</w:t>
                  </w:r>
                  <w:r w:rsidR="00A7219F"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structures, and security flows and </w:t>
                  </w:r>
                  <w:r w:rsidR="00CC3305"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Rest Assured </w:t>
                  </w:r>
                  <w:r w:rsidR="00A7219F"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API automation.</w:t>
                  </w:r>
                </w:p>
                <w:p w14:paraId="31253068" w14:textId="77777777" w:rsidR="003F27EC" w:rsidRPr="00FC1901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Testing and automating 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end-to-end Authorization workflows</w:t>
                  </w:r>
                  <w:r w:rsidRPr="00FC1901">
                    <w:rPr>
                      <w:rFonts w:ascii="Calibri" w:hAnsi="Calibri" w:cs="Calibri"/>
                      <w:b/>
                      <w:color w:val="262626" w:themeColor="text1" w:themeTint="D9"/>
                      <w:sz w:val="22"/>
                      <w:szCs w:val="22"/>
                    </w:rPr>
                    <w:t>,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including various 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health plan authorization processes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.</w:t>
                  </w:r>
                </w:p>
                <w:p w14:paraId="7ABEE084" w14:textId="77777777" w:rsidR="003F27EC" w:rsidRPr="00FC1901" w:rsidRDefault="003F27EC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Validating </w:t>
                  </w: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clinical review and MD (Medical Doctor) review workflows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, ensuring business rule accuracy and compliance.</w:t>
                  </w:r>
                </w:p>
                <w:p w14:paraId="07B826E3" w14:textId="77777777" w:rsidR="00A7219F" w:rsidRPr="00FC1901" w:rsidRDefault="00A7219F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Conducting backend data validation and ensuring data</w:t>
                  </w:r>
                  <w:r w:rsidRPr="00FC1901">
                    <w:rPr>
                      <w:rFonts w:ascii="Calibri" w:hAnsi="Calibri" w:cs="Calibri"/>
                      <w:b/>
                      <w:bCs/>
                      <w:color w:val="262626" w:themeColor="text1" w:themeTint="D9"/>
                      <w:sz w:val="22"/>
                      <w:szCs w:val="22"/>
                    </w:rPr>
                    <w:t xml:space="preserve"> </w:t>
                  </w: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consistency across integrated healthcare systems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.</w:t>
                  </w:r>
                </w:p>
                <w:p w14:paraId="7998C4B6" w14:textId="0EB349FD" w:rsidR="00A7219F" w:rsidRPr="00FC1901" w:rsidRDefault="00CC3305" w:rsidP="00144A6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Theme="majorHAnsi" w:hAnsiTheme="majorHAns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Executing </w:t>
                  </w: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regression test suites during release cycles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to validate overall system stability and quality.</w:t>
                  </w:r>
                </w:p>
              </w:txbxContent>
            </v:textbox>
            <w10:wrap type="square" anchorx="page" anchory="page"/>
            <w10:anchorlock/>
          </v:shape>
        </w:pict>
      </w:r>
    </w:p>
    <w:p w14:paraId="7D3165A4" w14:textId="77777777" w:rsidR="004A3757" w:rsidRDefault="00000000" w:rsidP="00D87D24">
      <w:pPr>
        <w:tabs>
          <w:tab w:val="left" w:pos="3667"/>
        </w:tabs>
        <w:spacing w:after="160"/>
        <w:jc w:val="left"/>
      </w:pPr>
      <w:r>
        <w:rPr>
          <w:rFonts w:ascii="Arial" w:hAnsi="Arial" w:cs="Arial"/>
          <w:noProof/>
          <w:lang w:val="vi-VN"/>
        </w:rPr>
        <w:lastRenderedPageBreak/>
        <w:pict w14:anchorId="03A9B61F">
          <v:rect id="Rectangle 4" o:spid="_x0000_s1035" style="position:absolute;margin-left:-36pt;margin-top:-18pt;width:177.9pt;height:11in;z-index:-251603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" fillcolor="#093813 [1608]" stroked="f" strokeweight="1pt"/>
        </w:pict>
      </w:r>
      <w:r w:rsidR="00D87D24">
        <w:rPr>
          <w:rFonts w:ascii="Arial" w:hAnsi="Arial" w:cs="Arial"/>
          <w:lang w:val="vi-VN"/>
        </w:rPr>
        <w:tab/>
      </w:r>
    </w:p>
    <w:p w14:paraId="6B1547A0" w14:textId="77777777" w:rsidR="00D87D24" w:rsidRDefault="00D87D24" w:rsidP="008259E5"/>
    <w:p w14:paraId="2A69B97E" w14:textId="77777777" w:rsidR="003D0DFE" w:rsidRPr="00D87D24" w:rsidRDefault="00000000" w:rsidP="00D87D24">
      <w:pPr>
        <w:tabs>
          <w:tab w:val="left" w:pos="3868"/>
        </w:tabs>
      </w:pPr>
      <w:r>
        <w:rPr>
          <w:noProof/>
        </w:rPr>
        <w:pict w14:anchorId="20BC6E46">
          <v:shape id="_x0000_s1051" type="#_x0000_t202" style="position:absolute;left:0;text-align:left;margin-left:202.85pt;margin-top:34.8pt;width:369.35pt;height:720.6pt;z-index:251713536;visibility:visible;mso-wrap-distance-top:3.6pt;mso-wrap-distance-bottom:3.6pt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" filled="f" stroked="f">
            <v:textbox>
              <w:txbxContent>
                <w:p w14:paraId="71FDBF5D" w14:textId="77777777" w:rsidR="00D54C00" w:rsidRPr="00FC1901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Integrating and executing automation suites through </w:t>
                  </w: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Jenkins CI pipelines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to support continuous testing and faster feedback.</w:t>
                  </w:r>
                </w:p>
                <w:p w14:paraId="2EA3376A" w14:textId="77777777" w:rsidR="00D54C00" w:rsidRPr="00FC1901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Performing </w:t>
                  </w: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root cause analysis of automation failures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, improving test stability and reducing flaky executions.</w:t>
                  </w:r>
                </w:p>
                <w:p w14:paraId="4691B540" w14:textId="77777777" w:rsidR="00D54C00" w:rsidRPr="00FC1901" w:rsidRDefault="00D54C00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Collaborating with Product Owners, SMEs, and developers to translate </w:t>
                  </w: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complex healthcare business rules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into automation-ready scenarios.</w:t>
                  </w:r>
                </w:p>
                <w:p w14:paraId="5EE326A0" w14:textId="77777777" w:rsidR="00A44177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Mentoring junior QA team members</w:t>
                  </w:r>
                  <w:r w:rsidRPr="00FC1901">
                    <w:rPr>
                      <w:rFonts w:ascii="Calibri" w:hAnsi="Calibri" w:cs="Calibri"/>
                      <w:b/>
                      <w:color w:val="262626" w:themeColor="text1" w:themeTint="D9"/>
                      <w:sz w:val="22"/>
                      <w:szCs w:val="22"/>
                    </w:rPr>
                    <w:t xml:space="preserve"> 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and supporting the team in resolving day-to-day automation challenges and framework issues.</w:t>
                  </w:r>
                </w:p>
                <w:p w14:paraId="4B4DA1D0" w14:textId="464CE177" w:rsidR="00D424DC" w:rsidRPr="00FC1901" w:rsidRDefault="00D424DC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Involved in strategic design of Hybrid &amp; POM frameworks; transition lead for modern </w:t>
                  </w:r>
                  <w:r w:rsidR="00FC1901"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stack (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Playwright readiness) </w:t>
                  </w:r>
                </w:p>
                <w:p w14:paraId="7C4592A8" w14:textId="77777777" w:rsidR="0050053A" w:rsidRPr="00FC1901" w:rsidRDefault="00D54C00" w:rsidP="0050053A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240" w:afterAutospacing="0" w:line="276" w:lineRule="auto"/>
                    <w:jc w:val="both"/>
                    <w:rPr>
                      <w:rFonts w:ascii="Calibri" w:hAnsi="Calibri" w:cs="Calibri"/>
                      <w:color w:val="262626" w:themeColor="text1" w:themeTint="D9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Driving test reporting, execution tracking, and sprint-level quality metrics in </w:t>
                  </w:r>
                  <w:r w:rsidR="00D424DC"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>agile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delivery cycles.</w:t>
                  </w:r>
                </w:p>
                <w:p w14:paraId="14183F07" w14:textId="77777777" w:rsidR="00A44177" w:rsidRPr="00FC1901" w:rsidRDefault="00A44177" w:rsidP="0050053A">
                  <w:pPr>
                    <w:pStyle w:val="NormalWeb"/>
                    <w:spacing w:before="0" w:beforeAutospacing="0" w:after="240" w:afterAutospacing="0" w:line="276" w:lineRule="auto"/>
                    <w:ind w:left="720"/>
                    <w:jc w:val="both"/>
                    <w:rPr>
                      <w:rFonts w:ascii="Calibri" w:hAnsi="Calibri" w:cs="Calibri"/>
                      <w:color w:val="262626" w:themeColor="text1" w:themeTint="D9"/>
                      <w:szCs w:val="22"/>
                    </w:rPr>
                  </w:pPr>
                  <w:r w:rsidRPr="00FC1901">
                    <w:rPr>
                      <w:rFonts w:ascii="Calibri" w:hAnsi="Calibri" w:cs="Calibri"/>
                      <w:bCs/>
                      <w:color w:val="262626" w:themeColor="text1" w:themeTint="D9"/>
                      <w:sz w:val="22"/>
                      <w:szCs w:val="22"/>
                    </w:rPr>
                    <w:t>Key Contribution:</w:t>
                  </w:r>
                  <w:r w:rsidRPr="00FC1901">
                    <w:rPr>
                      <w:rFonts w:ascii="Calibri" w:hAnsi="Calibri" w:cs="Calibri"/>
                      <w:color w:val="262626" w:themeColor="text1" w:themeTint="D9"/>
                      <w:sz w:val="22"/>
                      <w:szCs w:val="22"/>
                    </w:rPr>
                    <w:t xml:space="preserve"> Enhanced regression stability, improved coverage of critical healthcare authorization workflows, and reduced manual testing effort through framework optimization and CI-integrated automation.</w:t>
                  </w:r>
                </w:p>
                <w:p w14:paraId="0136BD19" w14:textId="77E3017D" w:rsidR="00A44177" w:rsidRPr="00832D4E" w:rsidRDefault="0050053A" w:rsidP="0050053A">
                  <w:pPr>
                    <w:pStyle w:val="Heading3"/>
                    <w:numPr>
                      <w:ilvl w:val="0"/>
                      <w:numId w:val="14"/>
                    </w:numPr>
                    <w:spacing w:after="240" w:line="240" w:lineRule="auto"/>
                    <w:rPr>
                      <w:rStyle w:val="Strong"/>
                      <w:rFonts w:ascii="Calibri" w:hAnsi="Calibri" w:cs="Calibri"/>
                      <w:color w:val="000000" w:themeColor="text1"/>
                    </w:rPr>
                  </w:pPr>
                  <w:r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Senior Associate – Cognizant</w:t>
                  </w:r>
                  <w:r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</w:t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ab/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ab/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ab/>
                  </w:r>
                  <w:r w:rsidR="00877D7E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          </w:t>
                  </w:r>
                  <w:r w:rsid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   </w:t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2018 – 2022</w:t>
                  </w:r>
                </w:p>
                <w:p w14:paraId="2C011B7C" w14:textId="77777777" w:rsidR="00A44177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Worked on US Healthcare Payer systems, validating member enrollment, reconciliation, and financial workflows.</w:t>
                  </w:r>
                </w:p>
                <w:p w14:paraId="41882EC0" w14:textId="77777777" w:rsidR="00A44177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Designed BDD (Gherkin) automation-ready test scenarios and supported in-sprint automation.</w:t>
                  </w:r>
                </w:p>
                <w:p w14:paraId="207664C4" w14:textId="77777777" w:rsidR="00A44177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Performed API testing (Swagger) for CMS enrollment and payer service integrations.</w:t>
                  </w:r>
                </w:p>
                <w:p w14:paraId="7904694C" w14:textId="77777777" w:rsidR="00A44177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Executed SQL-based backend validation for reconciliation and financial data accuracy.</w:t>
                  </w:r>
                </w:p>
                <w:p w14:paraId="39488E5B" w14:textId="77777777" w:rsidR="0050053A" w:rsidRPr="00FC1901" w:rsidRDefault="00A44177" w:rsidP="00A44177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Collaborated with teams to align automation framework updates with application changes.</w:t>
                  </w:r>
                </w:p>
                <w:p w14:paraId="2F8A1BBE" w14:textId="77777777" w:rsidR="0050053A" w:rsidRPr="0050053A" w:rsidRDefault="0050053A" w:rsidP="0050053A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747474" w:themeColor="background2" w:themeShade="80"/>
                      <w:sz w:val="22"/>
                      <w:szCs w:val="22"/>
                    </w:rPr>
                  </w:pPr>
                </w:p>
                <w:p w14:paraId="605703F7" w14:textId="782A37DE" w:rsidR="00A44177" w:rsidRPr="008F2B86" w:rsidRDefault="008F2B86" w:rsidP="00CC3305">
                  <w:pPr>
                    <w:pStyle w:val="Heading3"/>
                    <w:numPr>
                      <w:ilvl w:val="0"/>
                      <w:numId w:val="14"/>
                    </w:numPr>
                    <w:spacing w:after="240" w:line="276" w:lineRule="auto"/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</w:pPr>
                  <w:r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 xml:space="preserve">Test Analyst – </w:t>
                  </w:r>
                  <w:r w:rsidR="0050053A"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Expleo</w:t>
                  </w:r>
                  <w:r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 xml:space="preserve"> / SQS</w:t>
                  </w:r>
                  <w:r w:rsidR="0050053A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 xml:space="preserve"> </w:t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 w:rsidR="00A91995" w:rsidRPr="008F2B86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ab/>
                  </w:r>
                  <w:r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 xml:space="preserve">           </w:t>
                  </w:r>
                  <w:r w:rsidR="00832D4E">
                    <w:rPr>
                      <w:rStyle w:val="Strong"/>
                      <w:rFonts w:asciiTheme="majorHAnsi" w:hAnsiTheme="majorHAnsi"/>
                      <w:color w:val="000000" w:themeColor="text1"/>
                    </w:rPr>
                    <w:t xml:space="preserve">   </w:t>
                  </w:r>
                  <w:r w:rsidR="0050053A" w:rsidRPr="00832D4E">
                    <w:rPr>
                      <w:rStyle w:val="Strong"/>
                      <w:rFonts w:ascii="Calibri" w:hAnsi="Calibri" w:cs="Calibri"/>
                      <w:color w:val="0D0D0D" w:themeColor="text1" w:themeTint="F2"/>
                    </w:rPr>
                    <w:t>2016 – 2018</w:t>
                  </w:r>
                </w:p>
                <w:p w14:paraId="05400090" w14:textId="77777777" w:rsidR="0050053A" w:rsidRPr="00FC1901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Developed UFT automation for multi-region enterprise applications.</w:t>
                  </w:r>
                </w:p>
                <w:p w14:paraId="03624206" w14:textId="77777777" w:rsidR="0050053A" w:rsidRPr="00FC1901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Contributed to framework enhancements and reusable component development.</w:t>
                  </w:r>
                </w:p>
                <w:p w14:paraId="6B8B8C03" w14:textId="77777777" w:rsidR="0050053A" w:rsidRPr="00FC1901" w:rsidRDefault="0050053A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262626" w:themeColor="text1" w:themeTint="D9"/>
                      <w:sz w:val="22"/>
                      <w:szCs w:val="22"/>
                    </w:rPr>
                    <w:t>Performed functional and regression testing with ALM-based test management.</w:t>
                  </w:r>
                </w:p>
                <w:p w14:paraId="638732E4" w14:textId="77777777" w:rsidR="00CC3305" w:rsidRPr="0050053A" w:rsidRDefault="00CC3305" w:rsidP="00CC3305">
                  <w:pPr>
                    <w:pStyle w:val="NormalWeb"/>
                    <w:spacing w:before="0" w:beforeAutospacing="0" w:after="0" w:afterAutospacing="0" w:line="276" w:lineRule="auto"/>
                    <w:ind w:left="720"/>
                    <w:jc w:val="both"/>
                    <w:rPr>
                      <w:rStyle w:val="Strong"/>
                      <w:rFonts w:asciiTheme="majorHAnsi" w:hAnsiTheme="majorHAnsi"/>
                      <w:b w:val="0"/>
                      <w:color w:val="747474" w:themeColor="background2" w:themeShade="80"/>
                      <w:sz w:val="22"/>
                      <w:szCs w:val="22"/>
                    </w:rPr>
                  </w:pPr>
                </w:p>
                <w:p w14:paraId="54B852EE" w14:textId="57D4B8CC" w:rsidR="00CC3305" w:rsidRPr="00832D4E" w:rsidRDefault="00CC3305" w:rsidP="00CC3305">
                  <w:pPr>
                    <w:pStyle w:val="Heading3"/>
                    <w:numPr>
                      <w:ilvl w:val="0"/>
                      <w:numId w:val="14"/>
                    </w:numPr>
                    <w:spacing w:after="240" w:line="240" w:lineRule="auto"/>
                    <w:rPr>
                      <w:rStyle w:val="Strong"/>
                      <w:rFonts w:ascii="Calibri" w:hAnsi="Calibri" w:cs="Calibri"/>
                      <w:color w:val="000000" w:themeColor="text1"/>
                    </w:rPr>
                  </w:pPr>
                  <w:r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Software Quality Engine</w:t>
                  </w:r>
                  <w:r w:rsidR="00A91995" w:rsidRPr="0047625E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er – iDeliver</w:t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</w:t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ab/>
                  </w:r>
                  <w:r w:rsidR="00A91995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ab/>
                  </w:r>
                  <w:r w:rsidR="008F2B86" w:rsidRP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          </w:t>
                  </w:r>
                  <w:r w:rsidR="00832D4E">
                    <w:rPr>
                      <w:rStyle w:val="Strong"/>
                      <w:rFonts w:ascii="Calibri" w:hAnsi="Calibri" w:cs="Calibri"/>
                      <w:bCs/>
                      <w:color w:val="000000" w:themeColor="text1"/>
                    </w:rPr>
                    <w:t xml:space="preserve">    </w:t>
                  </w:r>
                  <w:r w:rsidR="00A91995" w:rsidRPr="00FC1901">
                    <w:rPr>
                      <w:rStyle w:val="Strong"/>
                      <w:rFonts w:ascii="Calibri" w:hAnsi="Calibri" w:cs="Calibri"/>
                      <w:bCs/>
                      <w:color w:val="0D0D0D" w:themeColor="text1" w:themeTint="F2"/>
                    </w:rPr>
                    <w:t>2012 – 2016</w:t>
                  </w:r>
                </w:p>
                <w:p w14:paraId="3E526933" w14:textId="77777777" w:rsidR="00CC3305" w:rsidRPr="00FC1901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  <w:t>Built reusable QTP/UFT automation frameworks for web and enterprise systems.</w:t>
                  </w:r>
                </w:p>
                <w:p w14:paraId="7A9AA337" w14:textId="77777777" w:rsidR="00CC3305" w:rsidRPr="00FC1901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  <w:t>Developed VBScript libraries, object repositories, and keyword-driven components.</w:t>
                  </w:r>
                </w:p>
                <w:p w14:paraId="19745F15" w14:textId="77777777" w:rsidR="00CC3305" w:rsidRPr="00FC1901" w:rsidRDefault="00CC3305" w:rsidP="00CC3305">
                  <w:pPr>
                    <w:pStyle w:val="NormalWeb"/>
                    <w:numPr>
                      <w:ilvl w:val="0"/>
                      <w:numId w:val="7"/>
                    </w:numPr>
                    <w:spacing w:before="0" w:beforeAutospacing="0" w:after="0" w:afterAutospacing="0" w:line="276" w:lineRule="auto"/>
                    <w:jc w:val="both"/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</w:pPr>
                  <w:r w:rsidRPr="00FC1901">
                    <w:rPr>
                      <w:rStyle w:val="Strong"/>
                      <w:rFonts w:ascii="Calibri" w:hAnsi="Calibri" w:cs="Calibri"/>
                      <w:b w:val="0"/>
                      <w:color w:val="0D0D0D" w:themeColor="text1" w:themeTint="F2"/>
                      <w:sz w:val="22"/>
                      <w:szCs w:val="22"/>
                    </w:rPr>
                    <w:t>Automated functional and regression scenarios in collaboration with business SMEs.</w:t>
                  </w:r>
                </w:p>
                <w:p w14:paraId="207063E6" w14:textId="77777777" w:rsidR="0050053A" w:rsidRPr="0050053A" w:rsidRDefault="0050053A" w:rsidP="0050053A"/>
              </w:txbxContent>
            </v:textbox>
            <w10:wrap type="square" anchorx="page" anchory="page"/>
            <w10:anchorlock/>
          </v:shape>
        </w:pict>
      </w:r>
      <w:r w:rsidR="00D87D24">
        <w:tab/>
      </w:r>
    </w:p>
    <w:sectPr w:rsidR="003D0DFE" w:rsidRPr="00D87D24" w:rsidSect="008259E5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5A57" w14:textId="77777777" w:rsidR="003E0167" w:rsidRDefault="003E0167" w:rsidP="0047625E">
      <w:pPr>
        <w:spacing w:line="240" w:lineRule="auto"/>
      </w:pPr>
      <w:r>
        <w:separator/>
      </w:r>
    </w:p>
  </w:endnote>
  <w:endnote w:type="continuationSeparator" w:id="0">
    <w:p w14:paraId="3A3E37DB" w14:textId="77777777" w:rsidR="003E0167" w:rsidRDefault="003E0167" w:rsidP="004762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2ABB" w14:textId="77777777" w:rsidR="003E0167" w:rsidRDefault="003E0167" w:rsidP="0047625E">
      <w:pPr>
        <w:spacing w:line="240" w:lineRule="auto"/>
      </w:pPr>
      <w:r>
        <w:separator/>
      </w:r>
    </w:p>
  </w:footnote>
  <w:footnote w:type="continuationSeparator" w:id="0">
    <w:p w14:paraId="52C23B97" w14:textId="77777777" w:rsidR="003E0167" w:rsidRDefault="003E0167" w:rsidP="004762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5E1F4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47417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F11F1"/>
    <w:multiLevelType w:val="multilevel"/>
    <w:tmpl w:val="E57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4235"/>
    <w:multiLevelType w:val="hybridMultilevel"/>
    <w:tmpl w:val="726AAA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460A56"/>
    <w:multiLevelType w:val="multilevel"/>
    <w:tmpl w:val="75E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F1E38"/>
    <w:multiLevelType w:val="hybridMultilevel"/>
    <w:tmpl w:val="23FE469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B3088E"/>
    <w:multiLevelType w:val="multilevel"/>
    <w:tmpl w:val="A3B8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02087"/>
    <w:multiLevelType w:val="multilevel"/>
    <w:tmpl w:val="111A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807DE"/>
    <w:multiLevelType w:val="multilevel"/>
    <w:tmpl w:val="14C8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61896"/>
    <w:multiLevelType w:val="hybridMultilevel"/>
    <w:tmpl w:val="B9EE80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B7E1D"/>
    <w:multiLevelType w:val="hybridMultilevel"/>
    <w:tmpl w:val="E4485E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804AA2"/>
    <w:multiLevelType w:val="multilevel"/>
    <w:tmpl w:val="E8F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01079">
    <w:abstractNumId w:val="2"/>
  </w:num>
  <w:num w:numId="2" w16cid:durableId="1606693512">
    <w:abstractNumId w:val="7"/>
  </w:num>
  <w:num w:numId="3" w16cid:durableId="628557882">
    <w:abstractNumId w:val="12"/>
  </w:num>
  <w:num w:numId="4" w16cid:durableId="373163517">
    <w:abstractNumId w:val="1"/>
  </w:num>
  <w:num w:numId="5" w16cid:durableId="2117291473">
    <w:abstractNumId w:val="0"/>
  </w:num>
  <w:num w:numId="6" w16cid:durableId="1454132482">
    <w:abstractNumId w:val="8"/>
  </w:num>
  <w:num w:numId="7" w16cid:durableId="758720234">
    <w:abstractNumId w:val="10"/>
  </w:num>
  <w:num w:numId="8" w16cid:durableId="1104376986">
    <w:abstractNumId w:val="3"/>
  </w:num>
  <w:num w:numId="9" w16cid:durableId="1279750685">
    <w:abstractNumId w:val="5"/>
  </w:num>
  <w:num w:numId="10" w16cid:durableId="1061908218">
    <w:abstractNumId w:val="9"/>
  </w:num>
  <w:num w:numId="11" w16cid:durableId="1223058318">
    <w:abstractNumId w:val="11"/>
  </w:num>
  <w:num w:numId="12" w16cid:durableId="1312054227">
    <w:abstractNumId w:val="6"/>
  </w:num>
  <w:num w:numId="13" w16cid:durableId="944114096">
    <w:abstractNumId w:val="4"/>
  </w:num>
  <w:num w:numId="14" w16cid:durableId="107699454">
    <w:abstractNumId w:val="13"/>
  </w:num>
  <w:num w:numId="15" w16cid:durableId="224755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D39"/>
    <w:rsid w:val="00004F51"/>
    <w:rsid w:val="00020F56"/>
    <w:rsid w:val="00031503"/>
    <w:rsid w:val="0003754E"/>
    <w:rsid w:val="0004083D"/>
    <w:rsid w:val="000429E8"/>
    <w:rsid w:val="000451D3"/>
    <w:rsid w:val="000501DB"/>
    <w:rsid w:val="00060F74"/>
    <w:rsid w:val="00077516"/>
    <w:rsid w:val="00095D88"/>
    <w:rsid w:val="000F1213"/>
    <w:rsid w:val="000F713F"/>
    <w:rsid w:val="001157B9"/>
    <w:rsid w:val="00137E75"/>
    <w:rsid w:val="00143EDA"/>
    <w:rsid w:val="00156F3D"/>
    <w:rsid w:val="00157B64"/>
    <w:rsid w:val="00163462"/>
    <w:rsid w:val="001841D1"/>
    <w:rsid w:val="001E5685"/>
    <w:rsid w:val="001E57D7"/>
    <w:rsid w:val="0020031C"/>
    <w:rsid w:val="00200BE5"/>
    <w:rsid w:val="00234D27"/>
    <w:rsid w:val="00257458"/>
    <w:rsid w:val="00277446"/>
    <w:rsid w:val="0028278A"/>
    <w:rsid w:val="00284C29"/>
    <w:rsid w:val="002D512E"/>
    <w:rsid w:val="002D7AA7"/>
    <w:rsid w:val="002E2382"/>
    <w:rsid w:val="003102C7"/>
    <w:rsid w:val="00315588"/>
    <w:rsid w:val="003222EF"/>
    <w:rsid w:val="00325F59"/>
    <w:rsid w:val="0034063E"/>
    <w:rsid w:val="00340BFE"/>
    <w:rsid w:val="00351F64"/>
    <w:rsid w:val="003A7E81"/>
    <w:rsid w:val="003C181D"/>
    <w:rsid w:val="003D0DFE"/>
    <w:rsid w:val="003E0167"/>
    <w:rsid w:val="003F27EC"/>
    <w:rsid w:val="00410D36"/>
    <w:rsid w:val="004156BB"/>
    <w:rsid w:val="00475B42"/>
    <w:rsid w:val="0047625E"/>
    <w:rsid w:val="004971B8"/>
    <w:rsid w:val="004A018B"/>
    <w:rsid w:val="004A3757"/>
    <w:rsid w:val="004A553C"/>
    <w:rsid w:val="004B79F8"/>
    <w:rsid w:val="004C35E0"/>
    <w:rsid w:val="004E4D08"/>
    <w:rsid w:val="0050053A"/>
    <w:rsid w:val="0056418D"/>
    <w:rsid w:val="005933EA"/>
    <w:rsid w:val="005F2437"/>
    <w:rsid w:val="00610653"/>
    <w:rsid w:val="0063333F"/>
    <w:rsid w:val="00637F90"/>
    <w:rsid w:val="00650B69"/>
    <w:rsid w:val="00680ED4"/>
    <w:rsid w:val="00686E42"/>
    <w:rsid w:val="00691706"/>
    <w:rsid w:val="006B06B4"/>
    <w:rsid w:val="006C1B5C"/>
    <w:rsid w:val="00750107"/>
    <w:rsid w:val="007657C1"/>
    <w:rsid w:val="00811B9B"/>
    <w:rsid w:val="008259E5"/>
    <w:rsid w:val="00832D4E"/>
    <w:rsid w:val="00847EAA"/>
    <w:rsid w:val="00877D7E"/>
    <w:rsid w:val="008A0338"/>
    <w:rsid w:val="008C57C3"/>
    <w:rsid w:val="008F2B86"/>
    <w:rsid w:val="00924880"/>
    <w:rsid w:val="009374F4"/>
    <w:rsid w:val="00955CFF"/>
    <w:rsid w:val="0096605F"/>
    <w:rsid w:val="00985B47"/>
    <w:rsid w:val="009B161C"/>
    <w:rsid w:val="009D0CC9"/>
    <w:rsid w:val="009E1FE6"/>
    <w:rsid w:val="009E3A3E"/>
    <w:rsid w:val="00A44177"/>
    <w:rsid w:val="00A54EB8"/>
    <w:rsid w:val="00A7219F"/>
    <w:rsid w:val="00A91995"/>
    <w:rsid w:val="00AE4A2E"/>
    <w:rsid w:val="00AE7128"/>
    <w:rsid w:val="00B0186B"/>
    <w:rsid w:val="00B05823"/>
    <w:rsid w:val="00B15C72"/>
    <w:rsid w:val="00B32C90"/>
    <w:rsid w:val="00B67CE7"/>
    <w:rsid w:val="00B80990"/>
    <w:rsid w:val="00B8786A"/>
    <w:rsid w:val="00BC39AE"/>
    <w:rsid w:val="00BD0C31"/>
    <w:rsid w:val="00BD22B9"/>
    <w:rsid w:val="00BE37A9"/>
    <w:rsid w:val="00C272BB"/>
    <w:rsid w:val="00C3400B"/>
    <w:rsid w:val="00C77598"/>
    <w:rsid w:val="00CA0A70"/>
    <w:rsid w:val="00CC3305"/>
    <w:rsid w:val="00D33E66"/>
    <w:rsid w:val="00D424DC"/>
    <w:rsid w:val="00D54C00"/>
    <w:rsid w:val="00D71668"/>
    <w:rsid w:val="00D83EF0"/>
    <w:rsid w:val="00D87D24"/>
    <w:rsid w:val="00D920AB"/>
    <w:rsid w:val="00D94635"/>
    <w:rsid w:val="00DD6D6A"/>
    <w:rsid w:val="00DE7770"/>
    <w:rsid w:val="00E21695"/>
    <w:rsid w:val="00E56732"/>
    <w:rsid w:val="00E724A0"/>
    <w:rsid w:val="00E937A9"/>
    <w:rsid w:val="00ED54C5"/>
    <w:rsid w:val="00ED77BF"/>
    <w:rsid w:val="00ED7AF0"/>
    <w:rsid w:val="00F02183"/>
    <w:rsid w:val="00F41028"/>
    <w:rsid w:val="00F42D9F"/>
    <w:rsid w:val="00F50FFF"/>
    <w:rsid w:val="00F76D39"/>
    <w:rsid w:val="00FA7CEA"/>
    <w:rsid w:val="00FB59D2"/>
    <w:rsid w:val="00FC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1B55DC1E"/>
  <w15:docId w15:val="{EA1E4408-F107-4A61-9B84-8F758FD9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3E"/>
    <w:pPr>
      <w:spacing w:after="0"/>
      <w:jc w:val="both"/>
    </w:pPr>
    <w:rPr>
      <w:rFonts w:cs="Mang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183"/>
    <w:pPr>
      <w:spacing w:after="140"/>
      <w:contextualSpacing/>
      <w:outlineLvl w:val="0"/>
    </w:pPr>
    <w:rPr>
      <w:b/>
      <w:bCs/>
      <w:caps/>
      <w:color w:val="FFFFFF" w:themeColor="background1"/>
      <w:spacing w:val="2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D71668"/>
    <w:pPr>
      <w:spacing w:after="140"/>
      <w:outlineLvl w:val="1"/>
    </w:pPr>
    <w:rPr>
      <w:b/>
      <w:bCs/>
      <w:caps/>
      <w:color w:val="595959" w:themeColor="text1" w:themeTint="A6"/>
      <w:spacing w:val="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71668"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71668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15C72"/>
    <w:pPr>
      <w:spacing w:line="240" w:lineRule="auto"/>
      <w:ind w:left="720"/>
      <w:contextualSpacing/>
      <w:jc w:val="center"/>
    </w:pPr>
  </w:style>
  <w:style w:type="paragraph" w:styleId="Date">
    <w:name w:val="Date"/>
    <w:basedOn w:val="Normal"/>
    <w:next w:val="Normal"/>
    <w:link w:val="DateChar"/>
    <w:uiPriority w:val="99"/>
    <w:semiHidden/>
    <w:rsid w:val="004A553C"/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semiHidden/>
    <w:rsid w:val="009E3A3E"/>
    <w:rPr>
      <w:rFonts w:cs="Mangal"/>
      <w:color w:val="FFFFFF" w:themeColor="background1"/>
      <w:position w:val="9"/>
      <w:szCs w:val="23"/>
      <w:lang w:val="en-US"/>
    </w:rPr>
  </w:style>
  <w:style w:type="paragraph" w:customStyle="1" w:styleId="Contactinfo">
    <w:name w:val="Contact info"/>
    <w:basedOn w:val="Normal"/>
    <w:qFormat/>
    <w:rsid w:val="00004F51"/>
    <w:pPr>
      <w:spacing w:line="420" w:lineRule="auto"/>
      <w:ind w:left="-113" w:right="-113"/>
      <w:jc w:val="left"/>
    </w:pPr>
    <w:rPr>
      <w:color w:val="000000" w:themeColor="text1"/>
      <w:position w:val="1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24880"/>
    <w:pPr>
      <w:spacing w:line="600" w:lineRule="exact"/>
      <w:jc w:val="left"/>
    </w:pPr>
    <w:rPr>
      <w:rFonts w:asciiTheme="majorHAnsi" w:hAnsiTheme="majorHAnsi"/>
      <w:caps/>
      <w:color w:val="262626" w:themeColor="text1" w:themeTint="D9"/>
      <w:spacing w:val="28"/>
      <w:position w:val="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924880"/>
    <w:rPr>
      <w:rFonts w:asciiTheme="majorHAnsi" w:hAnsiTheme="majorHAnsi" w:cs="Mangal"/>
      <w:caps/>
      <w:color w:val="262626" w:themeColor="text1" w:themeTint="D9"/>
      <w:spacing w:val="28"/>
      <w:sz w:val="60"/>
      <w:szCs w:val="6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3C"/>
    <w:pPr>
      <w:spacing w:after="160"/>
      <w:jc w:val="left"/>
    </w:pPr>
    <w:rPr>
      <w:color w:val="auto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3C"/>
    <w:rPr>
      <w:rFonts w:cs="Mangal"/>
      <w:sz w:val="28"/>
      <w:szCs w:val="28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02183"/>
    <w:rPr>
      <w:rFonts w:cs="Mangal"/>
      <w:b/>
      <w:bCs/>
      <w:caps/>
      <w:color w:val="FFFFFF" w:themeColor="background1"/>
      <w:spacing w:val="20"/>
      <w:position w:val="9"/>
      <w:sz w:val="26"/>
      <w:szCs w:val="26"/>
      <w:lang w:val="en-US"/>
    </w:rPr>
  </w:style>
  <w:style w:type="paragraph" w:customStyle="1" w:styleId="Normalwhite">
    <w:name w:val="Normal white"/>
    <w:basedOn w:val="Normal"/>
    <w:qFormat/>
    <w:rsid w:val="00D71668"/>
    <w:pPr>
      <w:spacing w:line="240" w:lineRule="auto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D71668"/>
    <w:rPr>
      <w:rFonts w:cs="Mangal"/>
      <w:b/>
      <w:bCs/>
      <w:caps/>
      <w:color w:val="595959" w:themeColor="text1" w:themeTint="A6"/>
      <w:spacing w:val="20"/>
      <w:position w:val="9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71668"/>
    <w:rPr>
      <w:rFonts w:cs="Mangal"/>
      <w:b/>
      <w:bCs/>
      <w:color w:val="747474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D71668"/>
    <w:pPr>
      <w:numPr>
        <w:numId w:val="4"/>
      </w:numPr>
      <w:spacing w:line="240" w:lineRule="auto"/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71668"/>
    <w:rPr>
      <w:rFonts w:cs="Mangal"/>
      <w:color w:val="747474" w:themeColor="background2" w:themeShade="80"/>
      <w:position w:val="9"/>
      <w:szCs w:val="23"/>
      <w:lang w:val="en-US"/>
    </w:rPr>
  </w:style>
  <w:style w:type="paragraph" w:styleId="ListBullet2">
    <w:name w:val="List Bullet 2"/>
    <w:basedOn w:val="Normal"/>
    <w:uiPriority w:val="99"/>
    <w:rsid w:val="00D71668"/>
    <w:pPr>
      <w:numPr>
        <w:numId w:val="5"/>
      </w:numPr>
      <w:ind w:left="360"/>
      <w:contextualSpacing/>
    </w:pPr>
    <w:rPr>
      <w:color w:val="FFFFFF" w:themeColor="background1"/>
    </w:rPr>
  </w:style>
  <w:style w:type="paragraph" w:styleId="NormalWeb">
    <w:name w:val="Normal (Web)"/>
    <w:basedOn w:val="Normal"/>
    <w:uiPriority w:val="99"/>
    <w:unhideWhenUsed/>
    <w:rsid w:val="003222E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3222EF"/>
    <w:rPr>
      <w:b/>
      <w:bCs/>
    </w:rPr>
  </w:style>
  <w:style w:type="character" w:customStyle="1" w:styleId="relative">
    <w:name w:val="relative"/>
    <w:basedOn w:val="DefaultParagraphFont"/>
    <w:rsid w:val="00F42D9F"/>
  </w:style>
  <w:style w:type="paragraph" w:customStyle="1" w:styleId="not-prose">
    <w:name w:val="not-prose"/>
    <w:basedOn w:val="Normal"/>
    <w:rsid w:val="00F42D9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4762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625E"/>
    <w:rPr>
      <w:rFonts w:cs="Mangal"/>
      <w:color w:val="747474" w:themeColor="background2" w:themeShade="80"/>
      <w:position w:val="9"/>
      <w:szCs w:val="23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62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25E"/>
    <w:rPr>
      <w:rFonts w:cs="Mangal"/>
      <w:color w:val="747474" w:themeColor="background2" w:themeShade="80"/>
      <w:position w:val="9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ok.Dewangan\AppData\Roaming\Microsoft\Templates\Bold%20content%20marketing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19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6B6B6B"/>
      </a:accent1>
      <a:accent2>
        <a:srgbClr val="D9D9D9"/>
      </a:accent2>
      <a:accent3>
        <a:srgbClr val="4C75D0"/>
      </a:accent3>
      <a:accent4>
        <a:srgbClr val="F08A74"/>
      </a:accent4>
      <a:accent5>
        <a:srgbClr val="137227"/>
      </a:accent5>
      <a:accent6>
        <a:srgbClr val="E6BC42"/>
      </a:accent6>
      <a:hlink>
        <a:srgbClr val="467886"/>
      </a:hlink>
      <a:folHlink>
        <a:srgbClr val="96607D"/>
      </a:folHlink>
    </a:clrScheme>
    <a:fontScheme name="Franklin Gothic Medium">
      <a:majorFont>
        <a:latin typeface="Franklin Gothic Medium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93BA7E-F72F-40A9-A9B6-9B32480F95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EBCE41A7-B85A-4948-B7E3-B8EB7498B6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08D4F5-5A47-473A-8990-2D1E024CC6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245ED85-5D9B-48D0-A7A3-0460E6C5F43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content marketing manager resume</Template>
  <TotalTime>4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Dewangan, Alok  (CTR)</dc:creator>
  <cp:lastModifiedBy>Dewangan, Alok  (CTR)</cp:lastModifiedBy>
  <cp:revision>2</cp:revision>
  <cp:lastPrinted>2026-01-29T20:11:00Z</cp:lastPrinted>
  <dcterms:created xsi:type="dcterms:W3CDTF">2026-01-29T20:14:00Z</dcterms:created>
  <dcterms:modified xsi:type="dcterms:W3CDTF">2026-01-29T20:14:00Z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
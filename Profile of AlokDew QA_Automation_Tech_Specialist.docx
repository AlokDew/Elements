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docMetadata/LabelInfo.xml" ContentType="application/vnd.ms-office.classificationlabel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DFE" w:rsidRDefault="00137E75" w:rsidP="008259E5">
      <w:r>
        <w:rPr>
          <w:noProof/>
        </w:rPr>
        <w:pict>
          <v:rect id="Rectangle 3" o:spid="_x0000_s1026" style="position:absolute;left:0;text-align:left;margin-left:-7.3pt;margin-top:6.2pt;width:121.4pt;height:112.2pt;z-index:2517094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" fillcolor="#d67f00" strokecolor="white [3212]" strokeweight="1pt">
            <v:textbox>
              <w:txbxContent>
                <w:p w:rsidR="00095D88" w:rsidRPr="00F76D39" w:rsidRDefault="00095D88" w:rsidP="00F76D39">
                  <w:pPr>
                    <w:jc w:val="center"/>
                    <w:rPr>
                      <w:color w:val="FFFFFF" w:themeColor="background1"/>
                      <w:sz w:val="96"/>
                      <w:szCs w:val="96"/>
                    </w:rPr>
                  </w:pPr>
                  <w:r w:rsidRPr="00F76D39">
                    <w:rPr>
                      <w:color w:val="FFFFFF" w:themeColor="background1"/>
                      <w:sz w:val="96"/>
                      <w:szCs w:val="96"/>
                    </w:rPr>
                    <w:t>AD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left:0;text-align:left;margin-left:199.2pt;margin-top:190.8pt;width:369.35pt;height:190.15pt;z-index:25170534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" filled="f" stroked="f">
            <v:textbox style="mso-next-textbox:#Text Box 2">
              <w:txbxContent>
                <w:p w:rsidR="00095D88" w:rsidRPr="0050053A" w:rsidRDefault="00095D88" w:rsidP="00D71668">
                  <w:pPr>
                    <w:pStyle w:val="Heading2"/>
                    <w:rPr>
                      <w:color w:val="093913" w:themeColor="accent5" w:themeShade="80"/>
                    </w:rPr>
                  </w:pPr>
                  <w:r w:rsidRPr="0050053A">
                    <w:rPr>
                      <w:color w:val="093913" w:themeColor="accent5" w:themeShade="80"/>
                    </w:rPr>
                    <w:t>Profile</w:t>
                  </w:r>
                </w:p>
                <w:p w:rsidR="00095D88" w:rsidRPr="00277446" w:rsidRDefault="00095D88" w:rsidP="00F02183">
                  <w:pPr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  <w:t>Technical Specialist in QA Automation with over a decade of experience delivering quality engineering solutions for enterprise applications across Healthcare, Insurance, FRM</w:t>
                  </w:r>
                  <w:r w:rsidR="00F42D9F" w:rsidRPr="00277446"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  <w:t xml:space="preserve"> (Financial Reconciliation Manager)</w:t>
                  </w:r>
                  <w:r w:rsidRPr="00277446"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  <w:t>, and E-commerce domains.</w:t>
                  </w:r>
                </w:p>
                <w:p w:rsidR="00095D88" w:rsidRPr="00277446" w:rsidRDefault="00095D88" w:rsidP="00F02183">
                  <w:pPr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</w:pPr>
                </w:p>
                <w:p w:rsidR="00095D88" w:rsidRPr="00277446" w:rsidRDefault="00095D88" w:rsidP="00F02183">
                  <w:pPr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  <w:t xml:space="preserve">Skilled in designing scalable automation frameworks using Selenium (Java with BDD Cucumber), HP UFT, REST Assured, SQL, and CI/CD pipelines. </w:t>
                  </w:r>
                </w:p>
                <w:p w:rsidR="00095D88" w:rsidRPr="00277446" w:rsidRDefault="00095D88" w:rsidP="00F02183">
                  <w:pPr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</w:pPr>
                </w:p>
                <w:p w:rsidR="00095D88" w:rsidRPr="00277446" w:rsidRDefault="00095D88" w:rsidP="00F02183">
                  <w:pPr>
                    <w:rPr>
                      <w:rFonts w:asciiTheme="majorHAnsi" w:hAnsiTheme="majorHAnsi"/>
                      <w:color w:val="404040" w:themeColor="text1" w:themeTint="BF"/>
                      <w:sz w:val="24"/>
                      <w:szCs w:val="24"/>
                    </w:rPr>
                  </w:pPr>
                  <w:r w:rsidRPr="00277446">
                    <w:rPr>
                      <w:rStyle w:val="Strong"/>
                      <w:rFonts w:asciiTheme="majorHAnsi" w:eastAsia="Times New Roman" w:hAnsiTheme="majorHAnsi" w:cs="Times New Roman"/>
                      <w:b w:val="0"/>
                      <w:color w:val="404040" w:themeColor="text1" w:themeTint="BF"/>
                      <w:position w:val="0"/>
                      <w:szCs w:val="22"/>
                    </w:rPr>
                    <w:t>Brings strong automation expertise combined with solid techno-functional knowledge of enrollment, claims, and insurance workflows, enabling reliable, high-coverage, and low-maintenance test solutions in agile environments.</w:t>
                  </w:r>
                </w:p>
                <w:p w:rsidR="00095D88" w:rsidRPr="00D87D24" w:rsidRDefault="00095D88" w:rsidP="00F02183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9" type="#_x0000_t5" alt="&quot;&quot;" style="position:absolute;left:0;text-align:left;margin-left:188.65pt;margin-top:198.7pt;width:10.1pt;height:8.65pt;rotation:90;z-index:251707392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" fillcolor="black [3213]" stroked="f" strokeweight="1pt">
            <w10:wrap anchorx="page" anchory="page"/>
            <w10:anchorlock/>
          </v:shape>
        </w:pict>
      </w:r>
      <w:r>
        <w:rPr>
          <w:noProof/>
        </w:rPr>
        <w:pict>
          <v:shape id="Text Box 21" o:spid="_x0000_s1029" type="#_x0000_t202" style="position:absolute;left:0;text-align:left;margin-left:34.55pt;margin-top:616.4pt;width:136.1pt;height:149.75pt;z-index:251703296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" filled="f" stroked="f">
            <v:textbox>
              <w:txbxContent>
                <w:p w:rsidR="00095D88" w:rsidRPr="00F02183" w:rsidRDefault="00095D88" w:rsidP="00F02183">
                  <w:pPr>
                    <w:pStyle w:val="Heading1"/>
                  </w:pPr>
                  <w:r w:rsidRPr="00F02183">
                    <w:t xml:space="preserve">Certifications </w:t>
                  </w:r>
                </w:p>
                <w:p w:rsidR="00095D88" w:rsidRPr="00A54EB8" w:rsidRDefault="00095D88" w:rsidP="00143EDA">
                  <w:pPr>
                    <w:pStyle w:val="Normalwhite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Scaled Agile Certified SAFe® 5 Agilist Certification</w:t>
                  </w:r>
                </w:p>
                <w:p w:rsidR="00095D88" w:rsidRPr="00A54EB8" w:rsidRDefault="00095D88" w:rsidP="00D71668">
                  <w:pPr>
                    <w:pStyle w:val="Normalwhite"/>
                    <w:rPr>
                      <w:color w:val="F2F2F2" w:themeColor="background1" w:themeShade="F2"/>
                    </w:rPr>
                  </w:pPr>
                </w:p>
                <w:p w:rsidR="00095D88" w:rsidRPr="00A54EB8" w:rsidRDefault="00095D88" w:rsidP="00143EDA">
                  <w:pPr>
                    <w:pStyle w:val="Normalwhite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ISTQB Certified Tester Foundation Level Certification</w:t>
                  </w:r>
                </w:p>
              </w:txbxContent>
            </v:textbox>
            <w10:wrap type="square" anchorx="page" anchory="page"/>
            <w10:anchorlock/>
          </v:shape>
        </w:pict>
      </w:r>
      <w:r w:rsidRPr="00137E75">
        <w:rPr>
          <w:noProof/>
          <w:vertAlign w:val="subscript"/>
        </w:rPr>
        <w:pict>
          <v:shape id="Text Box 14" o:spid="_x0000_s1030" type="#_x0000_t202" style="position:absolute;left:0;text-align:left;margin-left:34.55pt;margin-top:315.65pt;width:137.5pt;height:279.6pt;z-index:251701248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" filled="f" stroked="f">
            <v:textbox>
              <w:txbxContent>
                <w:p w:rsidR="00095D88" w:rsidRPr="00F02183" w:rsidRDefault="00095D88" w:rsidP="00F02183">
                  <w:pPr>
                    <w:pStyle w:val="Heading1"/>
                  </w:pPr>
                  <w:r w:rsidRPr="00F02183">
                    <w:t xml:space="preserve">Technical </w:t>
                  </w:r>
                </w:p>
                <w:p w:rsidR="00095D88" w:rsidRPr="00F02183" w:rsidRDefault="00095D88" w:rsidP="00284C29">
                  <w:pPr>
                    <w:pStyle w:val="Heading1"/>
                    <w:jc w:val="left"/>
                  </w:pPr>
                  <w:r w:rsidRPr="00F02183">
                    <w:t>Skills</w:t>
                  </w:r>
                </w:p>
                <w:p w:rsidR="00095D88" w:rsidRPr="00A54EB8" w:rsidRDefault="00095D88" w:rsidP="00D71668">
                  <w:pPr>
                    <w:pStyle w:val="ListBullet2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Java, SQL</w:t>
                  </w:r>
                </w:p>
                <w:p w:rsidR="00095D88" w:rsidRPr="00A54EB8" w:rsidRDefault="00095D88" w:rsidP="00D71668">
                  <w:pPr>
                    <w:pStyle w:val="ListBullet2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Selenium WebDriver</w:t>
                  </w:r>
                </w:p>
                <w:p w:rsidR="00095D88" w:rsidRPr="00A54EB8" w:rsidRDefault="00095D88" w:rsidP="00D71668">
                  <w:pPr>
                    <w:pStyle w:val="ListBullet2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HP UFT</w:t>
                  </w:r>
                </w:p>
                <w:p w:rsidR="00095D88" w:rsidRPr="00A54EB8" w:rsidRDefault="00095D88" w:rsidP="00284C29">
                  <w:pPr>
                    <w:pStyle w:val="ListBullet2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Rest Assured</w:t>
                  </w:r>
                </w:p>
                <w:p w:rsidR="00095D88" w:rsidRPr="00A54EB8" w:rsidRDefault="00095D88" w:rsidP="00284C29">
                  <w:pPr>
                    <w:pStyle w:val="ListBullet2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Postman</w:t>
                  </w:r>
                </w:p>
                <w:p w:rsidR="00095D88" w:rsidRPr="00A54EB8" w:rsidRDefault="00095D88" w:rsidP="00D71668">
                  <w:pPr>
                    <w:pStyle w:val="ListBullet2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Maven, POM</w:t>
                  </w:r>
                </w:p>
                <w:p w:rsidR="00095D88" w:rsidRPr="00A54EB8" w:rsidRDefault="00095D88" w:rsidP="00D71668">
                  <w:pPr>
                    <w:pStyle w:val="ListBullet2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TestNG</w:t>
                  </w:r>
                </w:p>
                <w:p w:rsidR="00095D88" w:rsidRPr="00A54EB8" w:rsidRDefault="00095D88" w:rsidP="00D71668">
                  <w:pPr>
                    <w:pStyle w:val="ListBullet2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 xml:space="preserve">Cucumber (BDD) </w:t>
                  </w:r>
                </w:p>
                <w:p w:rsidR="00095D88" w:rsidRPr="00A54EB8" w:rsidRDefault="00095D88" w:rsidP="00284C29">
                  <w:pPr>
                    <w:pStyle w:val="ListBullet2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Jenkins</w:t>
                  </w:r>
                </w:p>
                <w:p w:rsidR="00095D88" w:rsidRPr="00A54EB8" w:rsidRDefault="00095D88" w:rsidP="00284C29">
                  <w:pPr>
                    <w:pStyle w:val="ListBullet2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HP ALM, AGM</w:t>
                  </w:r>
                </w:p>
                <w:p w:rsidR="00095D88" w:rsidRPr="00A54EB8" w:rsidRDefault="00095D88" w:rsidP="00284C29">
                  <w:pPr>
                    <w:pStyle w:val="ListBullet2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Azure Boards</w:t>
                  </w:r>
                </w:p>
                <w:p w:rsidR="00095D88" w:rsidRPr="00A54EB8" w:rsidRDefault="00095D88" w:rsidP="00284C29">
                  <w:pPr>
                    <w:pStyle w:val="ListBullet2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Jira</w:t>
                  </w:r>
                </w:p>
                <w:p w:rsidR="00095D88" w:rsidRPr="00A54EB8" w:rsidRDefault="00095D88" w:rsidP="00284C29">
                  <w:pPr>
                    <w:pStyle w:val="ListBullet2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SQL Server</w:t>
                  </w:r>
                </w:p>
                <w:p w:rsidR="00095D88" w:rsidRPr="00A54EB8" w:rsidRDefault="00095D88" w:rsidP="00284C29">
                  <w:pPr>
                    <w:pStyle w:val="ListBullet2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Agile, Scrum, SAFe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>
          <v:shape id="Isosceles Triangle 16" o:spid="_x0000_s1047" type="#_x0000_t5" alt="&quot;&quot;" style="position:absolute;left:0;text-align:left;margin-left:18.7pt;margin-top:198pt;width:10.1pt;height:8.65pt;rotation:90;z-index:251697152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" fillcolor="white [3212]" stroked="f" strokeweight="1pt">
            <w10:wrap anchorx="page" anchory="page"/>
            <w10:anchorlock/>
          </v:shape>
        </w:pict>
      </w:r>
      <w:r>
        <w:rPr>
          <w:noProof/>
        </w:rPr>
        <w:pict>
          <v:shape id="_x0000_s1046" type="#_x0000_t5" alt="&quot;&quot;" style="position:absolute;left:0;text-align:left;margin-left:18.7pt;margin-top:322pt;width:10.1pt;height:8.65pt;rotation:90;z-index:251698176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" fillcolor="white [3212]" stroked="f" strokeweight="1pt">
            <w10:wrap anchorx="page" anchory="page"/>
            <w10:anchorlock/>
          </v:shape>
        </w:pict>
      </w:r>
      <w:r>
        <w:rPr>
          <w:noProof/>
        </w:rPr>
        <w:pict>
          <v:shape id="_x0000_s1045" type="#_x0000_t5" alt="&quot;&quot;" style="position:absolute;left:0;text-align:left;margin-left:18.7pt;margin-top:623.6pt;width:10.1pt;height:8.65pt;rotation:90;z-index:251699200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" fillcolor="white [3212]" stroked="f" strokeweight="1pt">
            <w10:wrap anchorx="page" anchory="page"/>
            <w10:anchorlock/>
          </v:shape>
        </w:pict>
      </w:r>
      <w:r>
        <w:rPr>
          <w:noProof/>
        </w:rPr>
        <w:pict>
          <v:shape id="_x0000_s1031" type="#_x0000_t202" style="position:absolute;left:0;text-align:left;margin-left:197.3pt;margin-top:24.5pt;width:211.7pt;height:63.35pt;z-index:25168998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" filled="f" stroked="f">
            <v:textbox>
              <w:txbxContent>
                <w:p w:rsidR="00095D88" w:rsidRPr="004971B8" w:rsidRDefault="00095D88" w:rsidP="008259E5">
                  <w:pPr>
                    <w:pStyle w:val="Title"/>
                    <w:rPr>
                      <w:color w:val="093913" w:themeColor="accent5" w:themeShade="80"/>
                      <w:sz w:val="56"/>
                      <w:szCs w:val="56"/>
                    </w:rPr>
                  </w:pPr>
                  <w:r w:rsidRPr="004971B8">
                    <w:rPr>
                      <w:color w:val="093913" w:themeColor="accent5" w:themeShade="80"/>
                      <w:sz w:val="56"/>
                      <w:szCs w:val="56"/>
                    </w:rPr>
                    <w:t>alok</w:t>
                  </w:r>
                  <w:r w:rsidR="003C181D">
                    <w:rPr>
                      <w:color w:val="093913" w:themeColor="accent5" w:themeShade="80"/>
                      <w:sz w:val="56"/>
                      <w:szCs w:val="56"/>
                    </w:rPr>
                    <w:t xml:space="preserve"> Deep</w:t>
                  </w:r>
                  <w:r w:rsidRPr="004971B8">
                    <w:rPr>
                      <w:color w:val="093913" w:themeColor="accent5" w:themeShade="80"/>
                      <w:sz w:val="56"/>
                      <w:szCs w:val="56"/>
                    </w:rPr>
                    <w:t xml:space="preserve"> dewang</w:t>
                  </w:r>
                  <w:r>
                    <w:rPr>
                      <w:color w:val="093913" w:themeColor="accent5" w:themeShade="80"/>
                      <w:sz w:val="56"/>
                      <w:szCs w:val="56"/>
                    </w:rPr>
                    <w:t>A</w:t>
                  </w:r>
                  <w:r w:rsidRPr="004971B8">
                    <w:rPr>
                      <w:color w:val="093913" w:themeColor="accent5" w:themeShade="80"/>
                      <w:sz w:val="56"/>
                      <w:szCs w:val="56"/>
                    </w:rPr>
                    <w:t>n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>
          <v:shape id="_x0000_s1032" type="#_x0000_t202" style="position:absolute;left:0;text-align:left;margin-left:198.7pt;margin-top:100.8pt;width:221.05pt;height:30.25pt;z-index:251691008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" filled="f" stroked="f">
            <v:textbox>
              <w:txbxContent>
                <w:p w:rsidR="00095D88" w:rsidRPr="0020031C" w:rsidRDefault="0020031C" w:rsidP="008259E5">
                  <w:pPr>
                    <w:pStyle w:val="Subtitle"/>
                    <w:rPr>
                      <w:color w:val="093913" w:themeColor="accent5" w:themeShade="80"/>
                      <w:sz w:val="24"/>
                      <w:szCs w:val="24"/>
                    </w:rPr>
                  </w:pPr>
                  <w:r w:rsidRPr="0020031C">
                    <w:rPr>
                      <w:color w:val="093913" w:themeColor="accent5" w:themeShade="80"/>
                      <w:sz w:val="24"/>
                      <w:szCs w:val="24"/>
                    </w:rPr>
                    <w:t>Technical Specialist – QA Automation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>
          <v:line id="Straight Connector 9" o:spid="_x0000_s1044" alt="&quot;&quot;" style="position:absolute;left:0;text-align:left;z-index:251692032;visibility:visible;mso-position-horizontal-relative:page;mso-position-vertical-relative:page;mso-width-relative:margin" from="206.65pt,95.05pt" to="325.45pt,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" strokecolor="black [3200]" strokeweight="1pt">
            <v:stroke joinstyle="miter"/>
            <w10:wrap anchorx="page" anchory="page"/>
            <w10:anchorlock/>
          </v:line>
        </w:pict>
      </w:r>
      <w:r>
        <w:rPr>
          <w:noProof/>
        </w:rPr>
        <w:pict>
          <v:shape id="_x0000_s1033" type="#_x0000_t202" style="position:absolute;left:0;text-align:left;margin-left:447.85pt;margin-top:28.8pt;width:141.1pt;height:107.3pt;z-index:251693056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7RK/QEAANUDAAAOAAAAZHJzL2Uyb0RvYy54bWysU9uO2yAQfa/Uf0C8N3bcXDZWyGq7260q&#10;bS/Sbj+AYByjAkOBxE6/vgPOZqP2bVU/IPAwZ+acOayvB6PJQfqgwDI6nZSUSCugUXbH6I+n+3dX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" filled="f" stroked="f">
            <v:textbox>
              <w:txbxContent>
                <w:p w:rsidR="00095D88" w:rsidRPr="00ED77BF" w:rsidRDefault="00277446" w:rsidP="00955CFF">
                  <w:pPr>
                    <w:pStyle w:val="Contactinfo"/>
                    <w:rPr>
                      <w:color w:val="093913" w:themeColor="accent5" w:themeShade="80"/>
                    </w:rPr>
                  </w:pPr>
                  <w:r>
                    <w:rPr>
                      <w:color w:val="093913" w:themeColor="accent5" w:themeShade="80"/>
                    </w:rPr>
                    <w:t>+91-9589852900</w:t>
                  </w:r>
                </w:p>
                <w:p w:rsidR="00095D88" w:rsidRPr="00ED77BF" w:rsidRDefault="00277446" w:rsidP="00955CFF">
                  <w:pPr>
                    <w:pStyle w:val="Contactinfo"/>
                    <w:rPr>
                      <w:color w:val="093913" w:themeColor="accent5" w:themeShade="80"/>
                    </w:rPr>
                  </w:pPr>
                  <w:r>
                    <w:rPr>
                      <w:color w:val="093913" w:themeColor="accent5" w:themeShade="80"/>
                    </w:rPr>
                    <w:t>alok.dew.me@gmail</w:t>
                  </w:r>
                  <w:r w:rsidR="00095D88" w:rsidRPr="00ED77BF">
                    <w:rPr>
                      <w:color w:val="093913" w:themeColor="accent5" w:themeShade="80"/>
                    </w:rPr>
                    <w:t>.com</w:t>
                  </w:r>
                </w:p>
                <w:p w:rsidR="00095D88" w:rsidRPr="003C181D" w:rsidRDefault="00277446" w:rsidP="003C181D">
                  <w:pPr>
                    <w:pStyle w:val="Contactinfo"/>
                    <w:rPr>
                      <w:color w:val="093913" w:themeColor="accent5" w:themeShade="80"/>
                    </w:rPr>
                  </w:pPr>
                  <w:r>
                    <w:rPr>
                      <w:color w:val="093913" w:themeColor="accent5" w:themeShade="80"/>
                    </w:rPr>
                    <w:t>Pune</w:t>
                  </w:r>
                  <w:r w:rsidR="00095D88" w:rsidRPr="00ED77BF">
                    <w:rPr>
                      <w:color w:val="093913" w:themeColor="accent5" w:themeShade="80"/>
                    </w:rPr>
                    <w:t>,</w:t>
                  </w:r>
                  <w:r>
                    <w:rPr>
                      <w:color w:val="093913" w:themeColor="accent5" w:themeShade="80"/>
                    </w:rPr>
                    <w:t xml:space="preserve"> MH</w:t>
                  </w:r>
                  <w:r w:rsidR="00095D88" w:rsidRPr="00ED77BF">
                    <w:rPr>
                      <w:color w:val="093913" w:themeColor="accent5" w:themeShade="80"/>
                    </w:rPr>
                    <w:t xml:space="preserve">, </w:t>
                  </w:r>
                  <w:r>
                    <w:rPr>
                      <w:color w:val="093913" w:themeColor="accent5" w:themeShade="80"/>
                    </w:rPr>
                    <w:t>INDIA</w:t>
                  </w:r>
                  <w:r w:rsidR="003C181D">
                    <w:rPr>
                      <w:color w:val="093913" w:themeColor="accent5" w:themeShade="80"/>
                    </w:rPr>
                    <w:t xml:space="preserve"> l</w:t>
                  </w:r>
                  <w:r w:rsidR="003C181D" w:rsidRPr="003C181D">
                    <w:rPr>
                      <w:color w:val="093913" w:themeColor="accent5" w:themeShade="80"/>
                    </w:rPr>
                    <w:t>inkedin.com/in/alokdew/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>
          <v:group id="Group 15" o:spid="_x0000_s1039" alt="Group of contact icons" style="position:absolute;left:0;text-align:left;margin-left:425.5pt;margin-top:34.55pt;width:12.95pt;height:86.4pt;z-index:251694080;mso-position-horizontal-relative:page;mso-position-vertical-relative:page;mso-width-relative:margin;mso-height-relative:margin" coordsize="1625,1100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Graphic 19" o:spid="_x0000_s1043" type="#_x0000_t75" style="position:absolute;width:1625;height:16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">
              <v:imagedata r:id="rId9" o:title=""/>
            </v:shape>
            <v:shape id="Graphic 22" o:spid="_x0000_s1042" type="#_x0000_t75" style="position:absolute;top:3229;width:1625;height:16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">
              <v:imagedata r:id="rId10" o:title=""/>
            </v:shape>
            <v:shape id="Graphic 23" o:spid="_x0000_s1041" type="#_x0000_t75" style="position:absolute;top:6246;width:1625;height:16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">
              <v:imagedata r:id="rId11" o:title=""/>
            </v:shape>
            <v:shape id="Graphic 24" o:spid="_x0000_s1040" type="#_x0000_t75" style="position:absolute;left:15;top:9385;width:1595;height:16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">
              <v:imagedata r:id="rId12" o:title=""/>
            </v:shape>
            <w10:wrap type="square" anchorx="page" anchory="page"/>
            <w10:anchorlock/>
          </v:group>
        </w:pict>
      </w:r>
      <w:r>
        <w:rPr>
          <w:noProof/>
        </w:rPr>
        <w:pict>
          <v:shape id="_x0000_s1034" type="#_x0000_t202" style="position:absolute;left:0;text-align:left;margin-left:34.55pt;margin-top:191.5pt;width:136.1pt;height:110.55pt;z-index:25169510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" filled="f" stroked="f">
            <v:textbox>
              <w:txbxContent>
                <w:p w:rsidR="00095D88" w:rsidRPr="00F02183" w:rsidRDefault="00095D88" w:rsidP="00F02183">
                  <w:pPr>
                    <w:pStyle w:val="Heading1"/>
                  </w:pPr>
                  <w:r w:rsidRPr="00F02183">
                    <w:t>Education</w:t>
                  </w:r>
                </w:p>
                <w:p w:rsidR="00095D88" w:rsidRPr="00A54EB8" w:rsidRDefault="00095D88" w:rsidP="00284C29">
                  <w:pPr>
                    <w:pStyle w:val="Normalwhite"/>
                    <w:jc w:val="left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Bachelor’s of Engineering, Information Technology, CSVTU University</w:t>
                  </w:r>
                </w:p>
                <w:p w:rsidR="00095D88" w:rsidRPr="00A54EB8" w:rsidRDefault="00095D88" w:rsidP="00D71668">
                  <w:pPr>
                    <w:pStyle w:val="Normalwhite"/>
                    <w:rPr>
                      <w:color w:val="F2F2F2" w:themeColor="background1" w:themeShade="F2"/>
                    </w:rPr>
                  </w:pPr>
                  <w:r w:rsidRPr="00A54EB8">
                    <w:rPr>
                      <w:color w:val="F2F2F2" w:themeColor="background1" w:themeShade="F2"/>
                    </w:rPr>
                    <w:t>2010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>
          <v:group id="Group 9" o:spid="_x0000_s1036" alt="&quot;&quot;" style="position:absolute;left:0;text-align:left;margin-left:-.05pt;margin-top:-18pt;width:612.05pt;height:11in;z-index:-251664384;mso-position-horizontal-relative:page;mso-width-relative:margin;mso-height-relative:margin" coordsize="77728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">
            <v:rect id="Rectangle 1439553832" o:spid="_x0000_s1038" style="position:absolute;left:22617;width:55111;height:1947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" fillcolor="#bef4c9 [664]" stroked="f" strokeweight="1pt"/>
            <v:rect id="Rectangle 101016323" o:spid="_x0000_s1037" style="position:absolute;width:22593;height:10058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" fillcolor="#093813 [1608]" stroked="f" strokeweight="1pt"/>
            <w10:wrap anchorx="page"/>
            <w10:anchorlock/>
          </v:group>
        </w:pict>
      </w:r>
    </w:p>
    <w:p w:rsidR="004A3757" w:rsidRDefault="004A3757" w:rsidP="008259E5"/>
    <w:p w:rsidR="006B06B4" w:rsidRDefault="006B06B4" w:rsidP="00D87D24">
      <w:pPr>
        <w:tabs>
          <w:tab w:val="left" w:pos="3667"/>
        </w:tabs>
        <w:spacing w:after="160"/>
        <w:jc w:val="left"/>
      </w:pPr>
    </w:p>
    <w:p w:rsidR="006B06B4" w:rsidRDefault="006B06B4" w:rsidP="00D87D24">
      <w:pPr>
        <w:tabs>
          <w:tab w:val="left" w:pos="3667"/>
        </w:tabs>
        <w:spacing w:after="160"/>
        <w:jc w:val="left"/>
      </w:pPr>
    </w:p>
    <w:p w:rsidR="006B06B4" w:rsidRDefault="006B06B4" w:rsidP="00D87D24">
      <w:pPr>
        <w:tabs>
          <w:tab w:val="left" w:pos="3667"/>
        </w:tabs>
        <w:spacing w:after="160"/>
        <w:jc w:val="left"/>
      </w:pPr>
    </w:p>
    <w:p w:rsidR="006B06B4" w:rsidRPr="006B06B4" w:rsidRDefault="006B06B4" w:rsidP="006B06B4"/>
    <w:p w:rsidR="006B06B4" w:rsidRPr="006B06B4" w:rsidRDefault="006B06B4" w:rsidP="006B06B4"/>
    <w:p w:rsidR="006B06B4" w:rsidRPr="006B06B4" w:rsidRDefault="006B06B4" w:rsidP="006B06B4"/>
    <w:p w:rsidR="006B06B4" w:rsidRPr="006B06B4" w:rsidRDefault="00137E75" w:rsidP="00CC3305">
      <w:pPr>
        <w:tabs>
          <w:tab w:val="left" w:pos="3366"/>
        </w:tabs>
      </w:pPr>
      <w:r>
        <w:rPr>
          <w:noProof/>
        </w:rPr>
        <w:pict>
          <v:shape id="_x0000_s1054" type="#_x0000_t5" alt="&quot;&quot;" style="position:absolute;left:0;text-align:left;margin-left:190.45pt;margin-top:393.8pt;width:10.1pt;height:8.65pt;rotation:90;z-index:251716608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" fillcolor="black [3213]" stroked="f" strokeweight="1pt">
            <w10:wrap anchorx="page" anchory="page"/>
            <w10:anchorlock/>
          </v:shape>
        </w:pict>
      </w:r>
      <w:r w:rsidR="00CC3305">
        <w:tab/>
      </w:r>
    </w:p>
    <w:p w:rsidR="006B06B4" w:rsidRPr="006B06B4" w:rsidRDefault="006B06B4" w:rsidP="006B06B4"/>
    <w:p w:rsidR="006B06B4" w:rsidRPr="006B06B4" w:rsidRDefault="00137E75" w:rsidP="00A7219F">
      <w:pPr>
        <w:tabs>
          <w:tab w:val="left" w:pos="2344"/>
        </w:tabs>
      </w:pPr>
      <w:r>
        <w:rPr>
          <w:noProof/>
        </w:rPr>
        <w:pict>
          <v:shape id="_x0000_s1053" type="#_x0000_t202" style="position:absolute;left:0;text-align:left;margin-left:201.55pt;margin-top:386.65pt;width:369.35pt;height:301.6pt;z-index:25171558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" filled="f" stroked="f">
            <v:textbox style="mso-next-textbox:#_x0000_s1053">
              <w:txbxContent>
                <w:p w:rsidR="00095D88" w:rsidRPr="0050053A" w:rsidRDefault="00095D88" w:rsidP="00877D7E">
                  <w:pPr>
                    <w:pStyle w:val="Heading2"/>
                    <w:spacing w:line="276" w:lineRule="auto"/>
                    <w:rPr>
                      <w:color w:val="093913" w:themeColor="accent5" w:themeShade="80"/>
                    </w:rPr>
                  </w:pPr>
                  <w:r w:rsidRPr="0050053A">
                    <w:rPr>
                      <w:color w:val="093913" w:themeColor="accent5" w:themeShade="80"/>
                    </w:rPr>
                    <w:t>Work Experience</w:t>
                  </w:r>
                </w:p>
                <w:p w:rsidR="003F27EC" w:rsidRPr="00877D7E" w:rsidRDefault="008F2B86" w:rsidP="00877D7E">
                  <w:pPr>
                    <w:pStyle w:val="Heading3"/>
                    <w:numPr>
                      <w:ilvl w:val="0"/>
                      <w:numId w:val="14"/>
                    </w:numPr>
                    <w:spacing w:after="240" w:line="276" w:lineRule="auto"/>
                    <w:rPr>
                      <w:rFonts w:asciiTheme="majorHAnsi" w:hAnsiTheme="majorHAnsi"/>
                      <w:color w:val="171717" w:themeColor="background2" w:themeShade="1A"/>
                    </w:rPr>
                  </w:pPr>
                  <w:r>
                    <w:rPr>
                      <w:rStyle w:val="Strong"/>
                      <w:rFonts w:asciiTheme="majorHAnsi" w:hAnsiTheme="majorHAnsi"/>
                      <w:bCs/>
                      <w:color w:val="171717" w:themeColor="background2" w:themeShade="1A"/>
                    </w:rPr>
                    <w:t xml:space="preserve">Technical Specialist – </w:t>
                  </w:r>
                  <w:r w:rsidR="003F27EC" w:rsidRPr="00877D7E">
                    <w:rPr>
                      <w:rStyle w:val="Strong"/>
                      <w:rFonts w:asciiTheme="majorHAnsi" w:hAnsiTheme="majorHAnsi"/>
                      <w:bCs/>
                      <w:color w:val="171717" w:themeColor="background2" w:themeShade="1A"/>
                    </w:rPr>
                    <w:t>CitiusTech Healthcare</w:t>
                  </w:r>
                  <w:r w:rsidR="00877D7E">
                    <w:rPr>
                      <w:rStyle w:val="Strong"/>
                      <w:rFonts w:asciiTheme="majorHAnsi" w:hAnsiTheme="majorHAnsi"/>
                      <w:bCs/>
                      <w:color w:val="171717" w:themeColor="background2" w:themeShade="1A"/>
                    </w:rPr>
                    <w:t xml:space="preserve">   </w:t>
                  </w:r>
                  <w:r>
                    <w:rPr>
                      <w:rStyle w:val="Strong"/>
                      <w:rFonts w:asciiTheme="majorHAnsi" w:hAnsiTheme="majorHAnsi"/>
                      <w:color w:val="171717" w:themeColor="background2" w:themeShade="1A"/>
                    </w:rPr>
                    <w:t xml:space="preserve">      </w:t>
                  </w:r>
                  <w:r w:rsidR="003F27EC" w:rsidRPr="00877D7E">
                    <w:rPr>
                      <w:rStyle w:val="Strong"/>
                      <w:rFonts w:asciiTheme="majorHAnsi" w:hAnsiTheme="majorHAnsi"/>
                      <w:color w:val="171717" w:themeColor="background2" w:themeShade="1A"/>
                    </w:rPr>
                    <w:t>2022 – Present</w:t>
                  </w:r>
                </w:p>
                <w:p w:rsidR="003F27EC" w:rsidRPr="00277446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Leading </w:t>
                  </w: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automation strategy and implementation</w:t>
                  </w:r>
                  <w:r w:rsidRPr="00277446">
                    <w:rPr>
                      <w:rFonts w:asciiTheme="majorHAnsi" w:hAnsiTheme="majorHAnsi"/>
                      <w:b/>
                      <w:color w:val="404040" w:themeColor="text1" w:themeTint="BF"/>
                      <w:sz w:val="22"/>
                      <w:szCs w:val="22"/>
                    </w:rPr>
                    <w:t xml:space="preserve"> 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for healthcare payer applications, ensuring high-quality releases across complex business workflows.</w:t>
                  </w:r>
                </w:p>
                <w:p w:rsidR="003F27EC" w:rsidRPr="00277446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Designing and maintaining </w:t>
                  </w:r>
                  <w:r w:rsidR="00A7219F"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Selenium (JAVA</w:t>
                  </w: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) automation frameworks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for end-to-end healthcare processes.</w:t>
                  </w:r>
                </w:p>
                <w:p w:rsidR="003F27EC" w:rsidRPr="00277446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Performing</w:t>
                  </w:r>
                  <w:r w:rsidRPr="00277446">
                    <w:rPr>
                      <w:rFonts w:asciiTheme="majorHAnsi" w:hAnsiTheme="majorHAnsi"/>
                      <w:b/>
                      <w:color w:val="404040" w:themeColor="text1" w:themeTint="BF"/>
                      <w:sz w:val="22"/>
                      <w:szCs w:val="22"/>
                    </w:rPr>
                    <w:t xml:space="preserve"> </w:t>
                  </w: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API validation using Postman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to verify authorization services, response</w:t>
                  </w:r>
                  <w:r w:rsidR="00A7219F"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structures, and security flows and </w:t>
                  </w:r>
                  <w:r w:rsidR="00CC3305"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Rest Assured </w:t>
                  </w:r>
                  <w:r w:rsidR="00A7219F"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API automation.</w:t>
                  </w:r>
                </w:p>
                <w:p w:rsidR="003F27EC" w:rsidRPr="00277446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Testing and automating </w:t>
                  </w: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end-to-end Authorization workflows</w:t>
                  </w:r>
                  <w:r w:rsidRPr="00277446">
                    <w:rPr>
                      <w:rFonts w:asciiTheme="majorHAnsi" w:hAnsiTheme="majorHAnsi"/>
                      <w:b/>
                      <w:color w:val="404040" w:themeColor="text1" w:themeTint="BF"/>
                      <w:sz w:val="22"/>
                      <w:szCs w:val="22"/>
                    </w:rPr>
                    <w:t>,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including various </w:t>
                  </w: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health plan authorization processes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.</w:t>
                  </w:r>
                </w:p>
                <w:p w:rsidR="003F27EC" w:rsidRPr="00277446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Validating </w:t>
                  </w: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clinical review and MD (Medical Doctor) review workflows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, ensuring business rule accuracy and compliance.</w:t>
                  </w:r>
                </w:p>
                <w:p w:rsidR="00A7219F" w:rsidRPr="00277446" w:rsidRDefault="00A7219F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Conducting backend data validation and ensuring data</w:t>
                  </w:r>
                  <w:r w:rsidRPr="00277446">
                    <w:rPr>
                      <w:rFonts w:asciiTheme="majorHAnsi" w:hAnsiTheme="majorHAnsi"/>
                      <w:b/>
                      <w:bCs/>
                      <w:color w:val="404040" w:themeColor="text1" w:themeTint="BF"/>
                      <w:sz w:val="22"/>
                      <w:szCs w:val="22"/>
                    </w:rPr>
                    <w:t xml:space="preserve"> </w:t>
                  </w:r>
                  <w:r w:rsidRPr="00277446">
                    <w:rPr>
                      <w:rFonts w:asciiTheme="majorHAnsi" w:hAnsiTheme="majorHAnsi"/>
                      <w:bCs/>
                      <w:color w:val="404040" w:themeColor="text1" w:themeTint="BF"/>
                      <w:sz w:val="22"/>
                      <w:szCs w:val="22"/>
                    </w:rPr>
                    <w:t>consistency across integrated healthcare systems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.</w:t>
                  </w:r>
                </w:p>
                <w:p w:rsidR="00CC3305" w:rsidRPr="00277446" w:rsidRDefault="00CC3305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Executing </w:t>
                  </w:r>
                  <w:r w:rsidRPr="00277446">
                    <w:rPr>
                      <w:rFonts w:asciiTheme="majorHAnsi" w:hAnsiTheme="majorHAnsi"/>
                      <w:bCs/>
                      <w:color w:val="404040" w:themeColor="text1" w:themeTint="BF"/>
                      <w:sz w:val="22"/>
                      <w:szCs w:val="22"/>
                    </w:rPr>
                    <w:t>regression test suites during release cycles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to validate overall system stability and quality.</w:t>
                  </w:r>
                </w:p>
                <w:p w:rsidR="00CC3305" w:rsidRPr="0050053A" w:rsidRDefault="00CC3305" w:rsidP="00CC3305">
                  <w:pPr>
                    <w:pStyle w:val="NormalWeb"/>
                    <w:spacing w:before="0" w:beforeAutospacing="0" w:after="0" w:afterAutospacing="0" w:line="276" w:lineRule="auto"/>
                    <w:ind w:left="720"/>
                    <w:jc w:val="both"/>
                    <w:rPr>
                      <w:rFonts w:asciiTheme="majorHAnsi" w:hAnsiTheme="majorHAnsi"/>
                      <w:color w:val="747474" w:themeColor="background2" w:themeShade="80"/>
                      <w:sz w:val="22"/>
                      <w:szCs w:val="22"/>
                    </w:rPr>
                  </w:pPr>
                </w:p>
                <w:p w:rsidR="00A7219F" w:rsidRPr="003F27EC" w:rsidRDefault="00A7219F" w:rsidP="00A7219F">
                  <w:pPr>
                    <w:pStyle w:val="NormalWeb"/>
                    <w:spacing w:before="0" w:beforeAutospacing="0" w:after="0" w:afterAutospacing="0" w:line="276" w:lineRule="auto"/>
                    <w:ind w:left="720"/>
                    <w:jc w:val="both"/>
                    <w:rPr>
                      <w:rFonts w:asciiTheme="majorHAnsi" w:hAnsiTheme="majorHAnsi"/>
                      <w:sz w:val="22"/>
                      <w:szCs w:val="22"/>
                    </w:rPr>
                  </w:pPr>
                </w:p>
              </w:txbxContent>
            </v:textbox>
            <w10:wrap type="square" anchorx="page" anchory="page"/>
            <w10:anchorlock/>
          </v:shape>
        </w:pict>
      </w:r>
    </w:p>
    <w:p w:rsidR="006B06B4" w:rsidRPr="006B06B4" w:rsidRDefault="006B06B4" w:rsidP="006B06B4"/>
    <w:p w:rsidR="004A3757" w:rsidRDefault="00137E75" w:rsidP="00D87D24">
      <w:pPr>
        <w:tabs>
          <w:tab w:val="left" w:pos="3667"/>
        </w:tabs>
        <w:spacing w:after="160"/>
        <w:jc w:val="left"/>
      </w:pPr>
      <w:r w:rsidRPr="00137E75">
        <w:rPr>
          <w:rFonts w:ascii="Arial" w:hAnsi="Arial" w:cs="Arial"/>
          <w:noProof/>
          <w:lang w:val="vi-VN"/>
        </w:rPr>
        <w:lastRenderedPageBreak/>
        <w:pict>
          <v:rect id="Rectangle 4" o:spid="_x0000_s1035" style="position:absolute;margin-left:-36pt;margin-top:-18pt;width:177.9pt;height:11in;z-index:-251603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" fillcolor="#093813 [1608]" stroked="f" strokeweight="1pt"/>
        </w:pict>
      </w:r>
      <w:r w:rsidR="00D87D24">
        <w:rPr>
          <w:rFonts w:ascii="Arial" w:hAnsi="Arial" w:cs="Arial"/>
          <w:lang w:val="vi-VN"/>
        </w:rPr>
        <w:tab/>
      </w:r>
    </w:p>
    <w:p w:rsidR="00D87D24" w:rsidRDefault="00D87D24" w:rsidP="008259E5"/>
    <w:p w:rsidR="003D0DFE" w:rsidRPr="00D87D24" w:rsidRDefault="00137E75" w:rsidP="00D87D24">
      <w:pPr>
        <w:tabs>
          <w:tab w:val="left" w:pos="3868"/>
        </w:tabs>
      </w:pPr>
      <w:r>
        <w:rPr>
          <w:noProof/>
        </w:rPr>
        <w:pict>
          <v:shape id="_x0000_s1051" type="#_x0000_t202" style="position:absolute;left:0;text-align:left;margin-left:202.85pt;margin-top:34.8pt;width:369.35pt;height:720.6pt;z-index:251713536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" filled="f" stroked="f">
            <v:textbox>
              <w:txbxContent>
                <w:p w:rsidR="00D54C00" w:rsidRPr="00277446" w:rsidRDefault="00D54C00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Integrating and executing automation suites through </w:t>
                  </w:r>
                  <w:r w:rsidRPr="00277446">
                    <w:rPr>
                      <w:rFonts w:asciiTheme="majorHAnsi" w:hAnsiTheme="majorHAnsi"/>
                      <w:bCs/>
                      <w:color w:val="404040" w:themeColor="text1" w:themeTint="BF"/>
                      <w:sz w:val="22"/>
                      <w:szCs w:val="22"/>
                    </w:rPr>
                    <w:t>Jenkins CI pipelines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to support continuous testing and faster feedback.</w:t>
                  </w:r>
                </w:p>
                <w:p w:rsidR="00D54C00" w:rsidRPr="00277446" w:rsidRDefault="00D54C00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Performing </w:t>
                  </w:r>
                  <w:r w:rsidRPr="00277446">
                    <w:rPr>
                      <w:rFonts w:asciiTheme="majorHAnsi" w:hAnsiTheme="majorHAnsi"/>
                      <w:bCs/>
                      <w:color w:val="404040" w:themeColor="text1" w:themeTint="BF"/>
                      <w:sz w:val="22"/>
                      <w:szCs w:val="22"/>
                    </w:rPr>
                    <w:t>root cause analysis of automation failures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, improving test stability and reducing flaky executions.</w:t>
                  </w:r>
                </w:p>
                <w:p w:rsidR="00D54C00" w:rsidRPr="00277446" w:rsidRDefault="00D54C00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Collaborating with Product Owners, SMEs, and developers to translate </w:t>
                  </w:r>
                  <w:r w:rsidRPr="00277446">
                    <w:rPr>
                      <w:rFonts w:asciiTheme="majorHAnsi" w:hAnsiTheme="majorHAnsi"/>
                      <w:bCs/>
                      <w:color w:val="404040" w:themeColor="text1" w:themeTint="BF"/>
                      <w:sz w:val="22"/>
                      <w:szCs w:val="22"/>
                    </w:rPr>
                    <w:t>complex healthcare business rules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into automation-ready scenarios.</w:t>
                  </w:r>
                </w:p>
                <w:p w:rsidR="00A44177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Mentoring junior QA team members</w:t>
                  </w:r>
                  <w:r w:rsidRPr="00277446">
                    <w:rPr>
                      <w:rFonts w:asciiTheme="majorHAnsi" w:hAnsiTheme="majorHAnsi"/>
                      <w:b/>
                      <w:color w:val="404040" w:themeColor="text1" w:themeTint="BF"/>
                      <w:sz w:val="22"/>
                      <w:szCs w:val="22"/>
                    </w:rPr>
                    <w:t xml:space="preserve"> 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and supporting the team in resolving day-to-day automation challenges and framework issues.</w:t>
                  </w:r>
                </w:p>
                <w:p w:rsidR="00D424DC" w:rsidRPr="00277446" w:rsidRDefault="00D424DC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Involved in strategic design of Hybrid &amp; POM frameworks; transition lead for modern stack(Playwright readiness) </w:t>
                  </w:r>
                </w:p>
                <w:p w:rsidR="0050053A" w:rsidRPr="00277446" w:rsidRDefault="00D54C00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240" w:afterAutospacing="0" w:line="276" w:lineRule="auto"/>
                    <w:jc w:val="both"/>
                    <w:rPr>
                      <w:rFonts w:asciiTheme="majorHAnsi" w:hAnsiTheme="majorHAnsi"/>
                      <w:color w:val="404040" w:themeColor="text1" w:themeTint="BF"/>
                      <w:szCs w:val="22"/>
                    </w:rPr>
                  </w:pP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Driving test reporting, execution tracking, and sprint-level quality metrics in </w:t>
                  </w:r>
                  <w:r w:rsidR="00D424DC"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>agile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delivery cycles.</w:t>
                  </w:r>
                </w:p>
                <w:p w:rsidR="00A44177" w:rsidRPr="00277446" w:rsidRDefault="00A44177" w:rsidP="0050053A">
                  <w:pPr>
                    <w:pStyle w:val="NormalWeb"/>
                    <w:spacing w:before="0" w:beforeAutospacing="0" w:after="240" w:afterAutospacing="0" w:line="276" w:lineRule="auto"/>
                    <w:ind w:left="720"/>
                    <w:jc w:val="both"/>
                    <w:rPr>
                      <w:rFonts w:asciiTheme="majorHAnsi" w:hAnsiTheme="majorHAnsi"/>
                      <w:color w:val="404040" w:themeColor="text1" w:themeTint="BF"/>
                      <w:szCs w:val="22"/>
                    </w:rPr>
                  </w:pPr>
                  <w:r w:rsidRPr="00CA0A70">
                    <w:rPr>
                      <w:rFonts w:asciiTheme="majorHAnsi" w:hAnsiTheme="majorHAnsi"/>
                      <w:bCs/>
                      <w:color w:val="404040" w:themeColor="text1" w:themeTint="BF"/>
                      <w:sz w:val="22"/>
                      <w:szCs w:val="22"/>
                    </w:rPr>
                    <w:t>Key Contribution:</w:t>
                  </w:r>
                  <w:r w:rsidRPr="00277446">
                    <w:rPr>
                      <w:rFonts w:asciiTheme="majorHAnsi" w:hAnsiTheme="majorHAnsi"/>
                      <w:color w:val="404040" w:themeColor="text1" w:themeTint="BF"/>
                      <w:sz w:val="22"/>
                      <w:szCs w:val="22"/>
                    </w:rPr>
                    <w:t xml:space="preserve"> Enhanced regression stability, improved coverage of critical healthcare authorization workflows, and reduced manual testing effort through framework optimization and CI-integrated automation.</w:t>
                  </w:r>
                </w:p>
                <w:p w:rsidR="00A44177" w:rsidRPr="00877D7E" w:rsidRDefault="0050053A" w:rsidP="0050053A">
                  <w:pPr>
                    <w:pStyle w:val="Heading3"/>
                    <w:numPr>
                      <w:ilvl w:val="0"/>
                      <w:numId w:val="14"/>
                    </w:numPr>
                    <w:spacing w:after="240" w:line="240" w:lineRule="auto"/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</w:pPr>
                  <w:r w:rsidRPr="00877D7E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 xml:space="preserve">Senior Associate – Cognizant </w:t>
                  </w:r>
                  <w:r w:rsidR="00A91995" w:rsidRPr="00877D7E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ab/>
                  </w:r>
                  <w:r w:rsidR="00A91995" w:rsidRPr="00877D7E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ab/>
                  </w:r>
                  <w:r w:rsidR="00A91995" w:rsidRPr="00877D7E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ab/>
                  </w:r>
                  <w:r w:rsidR="00877D7E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 xml:space="preserve">           </w:t>
                  </w:r>
                  <w:r w:rsidR="00A91995" w:rsidRPr="00877D7E">
                    <w:rPr>
                      <w:rStyle w:val="Strong"/>
                      <w:rFonts w:asciiTheme="majorHAnsi" w:hAnsiTheme="majorHAnsi"/>
                      <w:bCs/>
                      <w:color w:val="0D0D0D" w:themeColor="text1" w:themeTint="F2"/>
                    </w:rPr>
                    <w:t>2018 – 2022</w:t>
                  </w:r>
                </w:p>
                <w:p w:rsidR="00A44177" w:rsidRPr="00277446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Worked on US Healthcare Payer systems, validating member enrollment, reconciliation, and financial workflows.</w:t>
                  </w:r>
                </w:p>
                <w:p w:rsidR="00A44177" w:rsidRPr="00277446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Designed BDD (Gherkin) automation-ready test scenarios and supported in-sprint automation.</w:t>
                  </w:r>
                </w:p>
                <w:p w:rsidR="00A44177" w:rsidRPr="00277446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Performed API testing (Swagger) for CMS enrollment and payer service integrations.</w:t>
                  </w:r>
                </w:p>
                <w:p w:rsidR="00A44177" w:rsidRPr="00277446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Executed SQL-based backend validation for reconciliation and financial data accuracy.</w:t>
                  </w:r>
                </w:p>
                <w:p w:rsidR="0050053A" w:rsidRPr="00277446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Collaborated with teams to align automation framework updates with application changes.</w:t>
                  </w:r>
                </w:p>
                <w:p w:rsidR="0050053A" w:rsidRPr="0050053A" w:rsidRDefault="0050053A" w:rsidP="0050053A">
                  <w:pPr>
                    <w:pStyle w:val="NormalWeb"/>
                    <w:spacing w:before="0" w:beforeAutospacing="0" w:after="0" w:afterAutospacing="0" w:line="276" w:lineRule="auto"/>
                    <w:ind w:left="720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747474" w:themeColor="background2" w:themeShade="80"/>
                      <w:sz w:val="22"/>
                      <w:szCs w:val="22"/>
                    </w:rPr>
                  </w:pPr>
                </w:p>
                <w:p w:rsidR="00A44177" w:rsidRPr="008F2B86" w:rsidRDefault="008F2B86" w:rsidP="00CC3305">
                  <w:pPr>
                    <w:pStyle w:val="Heading3"/>
                    <w:numPr>
                      <w:ilvl w:val="0"/>
                      <w:numId w:val="14"/>
                    </w:numPr>
                    <w:spacing w:after="240" w:line="276" w:lineRule="auto"/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</w:pPr>
                  <w:r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 xml:space="preserve">Test Analyst – </w:t>
                  </w:r>
                  <w:r w:rsidR="0050053A" w:rsidRPr="008F2B86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>Expleo</w:t>
                  </w:r>
                  <w:r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 xml:space="preserve"> / SQS</w:t>
                  </w:r>
                  <w:r w:rsidR="0050053A" w:rsidRPr="008F2B86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 xml:space="preserve"> </w:t>
                  </w:r>
                  <w:r w:rsidR="00A91995" w:rsidRPr="008F2B86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ab/>
                  </w:r>
                  <w:r w:rsidR="00A91995" w:rsidRPr="008F2B86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ab/>
                  </w:r>
                  <w:r w:rsidR="00A91995" w:rsidRPr="008F2B86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ab/>
                  </w:r>
                  <w:r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 xml:space="preserve">           </w:t>
                  </w:r>
                  <w:r w:rsidR="0050053A" w:rsidRPr="008F2B86">
                    <w:rPr>
                      <w:rStyle w:val="Strong"/>
                      <w:rFonts w:asciiTheme="majorHAnsi" w:hAnsiTheme="majorHAnsi"/>
                      <w:color w:val="0D0D0D" w:themeColor="text1" w:themeTint="F2"/>
                    </w:rPr>
                    <w:t>2016 – 2018</w:t>
                  </w:r>
                </w:p>
                <w:p w:rsidR="0050053A" w:rsidRPr="00277446" w:rsidRDefault="0050053A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Developed UFT automation for multi-region enterprise applications.</w:t>
                  </w:r>
                </w:p>
                <w:p w:rsidR="0050053A" w:rsidRPr="00277446" w:rsidRDefault="0050053A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Contributed to framework enhancements and reusable component development.</w:t>
                  </w:r>
                </w:p>
                <w:p w:rsidR="0050053A" w:rsidRPr="00277446" w:rsidRDefault="0050053A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Performed functional and regression testing with ALM-based test management.</w:t>
                  </w:r>
                </w:p>
                <w:p w:rsidR="00CC3305" w:rsidRPr="0050053A" w:rsidRDefault="00CC3305" w:rsidP="00CC3305">
                  <w:pPr>
                    <w:pStyle w:val="NormalWeb"/>
                    <w:spacing w:before="0" w:beforeAutospacing="0" w:after="0" w:afterAutospacing="0" w:line="276" w:lineRule="auto"/>
                    <w:ind w:left="720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747474" w:themeColor="background2" w:themeShade="80"/>
                      <w:sz w:val="22"/>
                      <w:szCs w:val="22"/>
                    </w:rPr>
                  </w:pPr>
                </w:p>
                <w:p w:rsidR="00CC3305" w:rsidRPr="008F2B86" w:rsidRDefault="00CC3305" w:rsidP="00CC3305">
                  <w:pPr>
                    <w:pStyle w:val="Heading3"/>
                    <w:numPr>
                      <w:ilvl w:val="0"/>
                      <w:numId w:val="14"/>
                    </w:numPr>
                    <w:spacing w:after="240" w:line="240" w:lineRule="auto"/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</w:pPr>
                  <w:r w:rsidRPr="008F2B86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>Software Quality Engine</w:t>
                  </w:r>
                  <w:r w:rsidR="00A91995" w:rsidRPr="008F2B86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 xml:space="preserve">er – iDeliver </w:t>
                  </w:r>
                  <w:r w:rsidR="00A91995" w:rsidRPr="008F2B86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ab/>
                  </w:r>
                  <w:r w:rsidR="00A91995" w:rsidRPr="008F2B86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ab/>
                  </w:r>
                  <w:r w:rsidR="008F2B86">
                    <w:rPr>
                      <w:rStyle w:val="Strong"/>
                      <w:rFonts w:asciiTheme="majorHAnsi" w:hAnsiTheme="majorHAnsi"/>
                      <w:bCs/>
                      <w:color w:val="000000" w:themeColor="text1"/>
                    </w:rPr>
                    <w:t xml:space="preserve">           </w:t>
                  </w:r>
                  <w:r w:rsidR="00A91995" w:rsidRPr="008F2B86">
                    <w:rPr>
                      <w:rStyle w:val="Strong"/>
                      <w:rFonts w:asciiTheme="majorHAnsi" w:hAnsiTheme="majorHAnsi"/>
                      <w:bCs/>
                      <w:color w:val="0D0D0D" w:themeColor="text1" w:themeTint="F2"/>
                    </w:rPr>
                    <w:t>2012 – 2016</w:t>
                  </w:r>
                </w:p>
                <w:p w:rsidR="00CC3305" w:rsidRPr="00277446" w:rsidRDefault="00CC3305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Built reusable QTP/UFT automation frameworks for web and enterprise systems.</w:t>
                  </w:r>
                </w:p>
                <w:p w:rsidR="00CC3305" w:rsidRPr="00277446" w:rsidRDefault="00CC3305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Developed VBScript libraries, object repositories, and keyword-driven components.</w:t>
                  </w:r>
                </w:p>
                <w:p w:rsidR="00CC3305" w:rsidRPr="00277446" w:rsidRDefault="00CC3305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</w:pPr>
                  <w:r w:rsidRPr="00277446">
                    <w:rPr>
                      <w:rStyle w:val="Strong"/>
                      <w:rFonts w:asciiTheme="majorHAnsi" w:hAnsiTheme="majorHAnsi"/>
                      <w:b w:val="0"/>
                      <w:color w:val="404040" w:themeColor="text1" w:themeTint="BF"/>
                      <w:sz w:val="22"/>
                      <w:szCs w:val="22"/>
                    </w:rPr>
                    <w:t>Automated functional and regression scenarios in collaboration with business SMEs.</w:t>
                  </w:r>
                </w:p>
                <w:p w:rsidR="0050053A" w:rsidRPr="0050053A" w:rsidRDefault="0050053A" w:rsidP="0050053A"/>
              </w:txbxContent>
            </v:textbox>
            <w10:wrap type="square" anchorx="page" anchory="page"/>
            <w10:anchorlock/>
          </v:shape>
        </w:pict>
      </w:r>
      <w:r w:rsidR="00D87D24">
        <w:tab/>
      </w:r>
    </w:p>
    <w:sectPr w:rsidR="003D0DFE" w:rsidRPr="00D87D24" w:rsidSect="008259E5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E85E1F4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047417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6F11F1"/>
    <w:multiLevelType w:val="multilevel"/>
    <w:tmpl w:val="E57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4C4235"/>
    <w:multiLevelType w:val="hybridMultilevel"/>
    <w:tmpl w:val="726AAA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A460A56"/>
    <w:multiLevelType w:val="multilevel"/>
    <w:tmpl w:val="75E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5F1E38"/>
    <w:multiLevelType w:val="hybridMultilevel"/>
    <w:tmpl w:val="23FE469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EB3088E"/>
    <w:multiLevelType w:val="multilevel"/>
    <w:tmpl w:val="A3B8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E02087"/>
    <w:multiLevelType w:val="multilevel"/>
    <w:tmpl w:val="111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3807DE"/>
    <w:multiLevelType w:val="multilevel"/>
    <w:tmpl w:val="14C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561896"/>
    <w:multiLevelType w:val="hybridMultilevel"/>
    <w:tmpl w:val="B9EE80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0B7E1D"/>
    <w:multiLevelType w:val="hybridMultilevel"/>
    <w:tmpl w:val="E4485E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B804AA2"/>
    <w:multiLevelType w:val="multilevel"/>
    <w:tmpl w:val="E8F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1"/>
  </w:num>
  <w:num w:numId="5">
    <w:abstractNumId w:val="0"/>
  </w:num>
  <w:num w:numId="6">
    <w:abstractNumId w:val="8"/>
  </w:num>
  <w:num w:numId="7">
    <w:abstractNumId w:val="10"/>
  </w:num>
  <w:num w:numId="8">
    <w:abstractNumId w:val="3"/>
  </w:num>
  <w:num w:numId="9">
    <w:abstractNumId w:val="5"/>
  </w:num>
  <w:num w:numId="10">
    <w:abstractNumId w:val="9"/>
  </w:num>
  <w:num w:numId="11">
    <w:abstractNumId w:val="11"/>
  </w:num>
  <w:num w:numId="12">
    <w:abstractNumId w:val="6"/>
  </w:num>
  <w:num w:numId="13">
    <w:abstractNumId w:val="4"/>
  </w:num>
  <w:num w:numId="14">
    <w:abstractNumId w:val="1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mirrorMargins/>
  <w:proofState w:spelling="clean" w:grammar="clean"/>
  <w:attachedTemplate r:id="rId1"/>
  <w:stylePaneFormatFilter w:val="5004"/>
  <w:stylePaneSortMethod w:val="0000"/>
  <w:defaultTabStop w:val="720"/>
  <w:characterSpacingControl w:val="doNotCompress"/>
  <w:compat/>
  <w:rsids>
    <w:rsidRoot w:val="00F76D39"/>
    <w:rsid w:val="00004F51"/>
    <w:rsid w:val="00020F56"/>
    <w:rsid w:val="00031503"/>
    <w:rsid w:val="0003754E"/>
    <w:rsid w:val="0004083D"/>
    <w:rsid w:val="000429E8"/>
    <w:rsid w:val="000451D3"/>
    <w:rsid w:val="000501DB"/>
    <w:rsid w:val="00060F74"/>
    <w:rsid w:val="00077516"/>
    <w:rsid w:val="00095D88"/>
    <w:rsid w:val="000F1213"/>
    <w:rsid w:val="000F713F"/>
    <w:rsid w:val="001157B9"/>
    <w:rsid w:val="00137E75"/>
    <w:rsid w:val="00143EDA"/>
    <w:rsid w:val="00157B64"/>
    <w:rsid w:val="00163462"/>
    <w:rsid w:val="001841D1"/>
    <w:rsid w:val="001E5685"/>
    <w:rsid w:val="001E57D7"/>
    <w:rsid w:val="0020031C"/>
    <w:rsid w:val="00200BE5"/>
    <w:rsid w:val="00234D27"/>
    <w:rsid w:val="00257458"/>
    <w:rsid w:val="00277446"/>
    <w:rsid w:val="00284C29"/>
    <w:rsid w:val="002D512E"/>
    <w:rsid w:val="002E2382"/>
    <w:rsid w:val="003102C7"/>
    <w:rsid w:val="00315588"/>
    <w:rsid w:val="003222EF"/>
    <w:rsid w:val="00325F59"/>
    <w:rsid w:val="0034063E"/>
    <w:rsid w:val="00340BFE"/>
    <w:rsid w:val="00351F64"/>
    <w:rsid w:val="003A7E81"/>
    <w:rsid w:val="003C181D"/>
    <w:rsid w:val="003D0DFE"/>
    <w:rsid w:val="003F27EC"/>
    <w:rsid w:val="00410D36"/>
    <w:rsid w:val="004156BB"/>
    <w:rsid w:val="00475B42"/>
    <w:rsid w:val="004971B8"/>
    <w:rsid w:val="004A018B"/>
    <w:rsid w:val="004A3757"/>
    <w:rsid w:val="004A553C"/>
    <w:rsid w:val="004B79F8"/>
    <w:rsid w:val="004C35E0"/>
    <w:rsid w:val="004E4D08"/>
    <w:rsid w:val="0050053A"/>
    <w:rsid w:val="0056418D"/>
    <w:rsid w:val="005933EA"/>
    <w:rsid w:val="005F2437"/>
    <w:rsid w:val="00610653"/>
    <w:rsid w:val="0063333F"/>
    <w:rsid w:val="00637F90"/>
    <w:rsid w:val="00650B69"/>
    <w:rsid w:val="00680ED4"/>
    <w:rsid w:val="00686E42"/>
    <w:rsid w:val="00691706"/>
    <w:rsid w:val="006B06B4"/>
    <w:rsid w:val="006C1B5C"/>
    <w:rsid w:val="00750107"/>
    <w:rsid w:val="007657C1"/>
    <w:rsid w:val="00811B9B"/>
    <w:rsid w:val="008259E5"/>
    <w:rsid w:val="00847EAA"/>
    <w:rsid w:val="00877D7E"/>
    <w:rsid w:val="008A0338"/>
    <w:rsid w:val="008C57C3"/>
    <w:rsid w:val="008F2B86"/>
    <w:rsid w:val="00924880"/>
    <w:rsid w:val="009374F4"/>
    <w:rsid w:val="00955CFF"/>
    <w:rsid w:val="0096605F"/>
    <w:rsid w:val="00985B47"/>
    <w:rsid w:val="009B161C"/>
    <w:rsid w:val="009D0CC9"/>
    <w:rsid w:val="009E1FE6"/>
    <w:rsid w:val="009E3A3E"/>
    <w:rsid w:val="00A44177"/>
    <w:rsid w:val="00A54EB8"/>
    <w:rsid w:val="00A7219F"/>
    <w:rsid w:val="00A91995"/>
    <w:rsid w:val="00AE4A2E"/>
    <w:rsid w:val="00AE7128"/>
    <w:rsid w:val="00B0186B"/>
    <w:rsid w:val="00B05823"/>
    <w:rsid w:val="00B15C72"/>
    <w:rsid w:val="00B32C90"/>
    <w:rsid w:val="00B67CE7"/>
    <w:rsid w:val="00B80990"/>
    <w:rsid w:val="00B8786A"/>
    <w:rsid w:val="00BC39AE"/>
    <w:rsid w:val="00BD0C31"/>
    <w:rsid w:val="00BD22B9"/>
    <w:rsid w:val="00BE37A9"/>
    <w:rsid w:val="00C272BB"/>
    <w:rsid w:val="00C3400B"/>
    <w:rsid w:val="00C77598"/>
    <w:rsid w:val="00CA0A70"/>
    <w:rsid w:val="00CC3305"/>
    <w:rsid w:val="00D33E66"/>
    <w:rsid w:val="00D424DC"/>
    <w:rsid w:val="00D54C00"/>
    <w:rsid w:val="00D71668"/>
    <w:rsid w:val="00D83EF0"/>
    <w:rsid w:val="00D87D24"/>
    <w:rsid w:val="00D920AB"/>
    <w:rsid w:val="00D94635"/>
    <w:rsid w:val="00DD6D6A"/>
    <w:rsid w:val="00DE7770"/>
    <w:rsid w:val="00E21695"/>
    <w:rsid w:val="00E56732"/>
    <w:rsid w:val="00E724A0"/>
    <w:rsid w:val="00E937A9"/>
    <w:rsid w:val="00ED54C5"/>
    <w:rsid w:val="00ED77BF"/>
    <w:rsid w:val="00F02183"/>
    <w:rsid w:val="00F41028"/>
    <w:rsid w:val="00F42D9F"/>
    <w:rsid w:val="00F50FFF"/>
    <w:rsid w:val="00F76D39"/>
    <w:rsid w:val="00FA7CEA"/>
    <w:rsid w:val="00FB5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1608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caption" w:uiPriority="35" w:qFormat="1"/>
    <w:lsdException w:name="List Bullet" w:semiHidden="0" w:unhideWhenUsed="0"/>
    <w:lsdException w:name="List Bullet 2" w:semiHidden="0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/>
    <w:lsdException w:name="Strong" w:uiPriority="22" w:unhideWhenUsed="0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A3E"/>
    <w:pPr>
      <w:spacing w:after="0"/>
      <w:jc w:val="both"/>
    </w:pPr>
    <w:rPr>
      <w:rFonts w:cs="Mang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183"/>
    <w:pPr>
      <w:spacing w:after="140"/>
      <w:contextualSpacing/>
      <w:outlineLvl w:val="0"/>
    </w:pPr>
    <w:rPr>
      <w:b/>
      <w:bCs/>
      <w:caps/>
      <w:color w:val="FFFFFF" w:themeColor="background1"/>
      <w:spacing w:val="2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1668"/>
    <w:pPr>
      <w:spacing w:after="140"/>
      <w:outlineLvl w:val="1"/>
    </w:pPr>
    <w:rPr>
      <w:b/>
      <w:bCs/>
      <w:caps/>
      <w:color w:val="595959" w:themeColor="text1" w:themeTint="A6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1668"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1668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15C72"/>
    <w:pPr>
      <w:spacing w:line="240" w:lineRule="auto"/>
      <w:ind w:left="720"/>
      <w:contextualSpacing/>
      <w:jc w:val="center"/>
    </w:pPr>
  </w:style>
  <w:style w:type="paragraph" w:styleId="Date">
    <w:name w:val="Date"/>
    <w:basedOn w:val="Normal"/>
    <w:next w:val="Normal"/>
    <w:link w:val="DateChar"/>
    <w:uiPriority w:val="99"/>
    <w:semiHidden/>
    <w:rsid w:val="004A553C"/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semiHidden/>
    <w:rsid w:val="009E3A3E"/>
    <w:rPr>
      <w:rFonts w:cs="Mangal"/>
      <w:color w:val="FFFFFF" w:themeColor="background1"/>
      <w:position w:val="9"/>
      <w:szCs w:val="23"/>
      <w:lang w:val="en-US"/>
    </w:rPr>
  </w:style>
  <w:style w:type="paragraph" w:customStyle="1" w:styleId="Contactinfo">
    <w:name w:val="Contact info"/>
    <w:basedOn w:val="Normal"/>
    <w:qFormat/>
    <w:rsid w:val="00004F51"/>
    <w:pPr>
      <w:spacing w:line="420" w:lineRule="auto"/>
      <w:ind w:left="-113" w:right="-113"/>
      <w:jc w:val="left"/>
    </w:pPr>
    <w:rPr>
      <w:color w:val="000000" w:themeColor="text1"/>
      <w:position w:val="1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4880"/>
    <w:pPr>
      <w:spacing w:line="600" w:lineRule="exact"/>
      <w:jc w:val="left"/>
    </w:pPr>
    <w:rPr>
      <w:rFonts w:asciiTheme="majorHAnsi" w:hAnsiTheme="majorHAnsi"/>
      <w:caps/>
      <w:color w:val="262626" w:themeColor="text1" w:themeTint="D9"/>
      <w:spacing w:val="28"/>
      <w:position w:val="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924880"/>
    <w:rPr>
      <w:rFonts w:asciiTheme="majorHAnsi" w:hAnsiTheme="majorHAnsi" w:cs="Mangal"/>
      <w:caps/>
      <w:color w:val="262626" w:themeColor="text1" w:themeTint="D9"/>
      <w:spacing w:val="28"/>
      <w:sz w:val="60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3C"/>
    <w:pPr>
      <w:spacing w:after="160"/>
      <w:jc w:val="left"/>
    </w:pPr>
    <w:rPr>
      <w:color w:val="auto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3C"/>
    <w:rPr>
      <w:rFonts w:cs="Mangal"/>
      <w:sz w:val="28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02183"/>
    <w:rPr>
      <w:rFonts w:cs="Mangal"/>
      <w:b/>
      <w:bCs/>
      <w:caps/>
      <w:color w:val="FFFFFF" w:themeColor="background1"/>
      <w:spacing w:val="20"/>
      <w:position w:val="9"/>
      <w:sz w:val="26"/>
      <w:szCs w:val="26"/>
      <w:lang w:val="en-US"/>
    </w:rPr>
  </w:style>
  <w:style w:type="paragraph" w:customStyle="1" w:styleId="Normalwhite">
    <w:name w:val="Normal white"/>
    <w:basedOn w:val="Normal"/>
    <w:qFormat/>
    <w:rsid w:val="00D71668"/>
    <w:pPr>
      <w:spacing w:line="240" w:lineRule="auto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D71668"/>
    <w:rPr>
      <w:rFonts w:cs="Mangal"/>
      <w:b/>
      <w:bCs/>
      <w:caps/>
      <w:color w:val="595959" w:themeColor="text1" w:themeTint="A6"/>
      <w:spacing w:val="20"/>
      <w:position w:val="9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1668"/>
    <w:rPr>
      <w:rFonts w:cs="Mangal"/>
      <w:b/>
      <w:bCs/>
      <w:color w:val="747474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D71668"/>
    <w:pPr>
      <w:numPr>
        <w:numId w:val="4"/>
      </w:numPr>
      <w:spacing w:line="240" w:lineRule="auto"/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71668"/>
    <w:rPr>
      <w:rFonts w:cs="Mangal"/>
      <w:color w:val="747474" w:themeColor="background2" w:themeShade="80"/>
      <w:position w:val="9"/>
      <w:szCs w:val="23"/>
      <w:lang w:val="en-US"/>
    </w:rPr>
  </w:style>
  <w:style w:type="paragraph" w:styleId="ListBullet2">
    <w:name w:val="List Bullet 2"/>
    <w:basedOn w:val="Normal"/>
    <w:uiPriority w:val="99"/>
    <w:rsid w:val="00D71668"/>
    <w:pPr>
      <w:numPr>
        <w:numId w:val="5"/>
      </w:numPr>
      <w:ind w:left="360"/>
      <w:contextualSpacing/>
    </w:pPr>
    <w:rPr>
      <w:color w:val="FFFFFF" w:themeColor="background1"/>
    </w:rPr>
  </w:style>
  <w:style w:type="paragraph" w:styleId="NormalWeb">
    <w:name w:val="Normal (Web)"/>
    <w:basedOn w:val="Normal"/>
    <w:uiPriority w:val="99"/>
    <w:unhideWhenUsed/>
    <w:rsid w:val="003222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222EF"/>
    <w:rPr>
      <w:b/>
      <w:bCs/>
    </w:rPr>
  </w:style>
  <w:style w:type="character" w:customStyle="1" w:styleId="relative">
    <w:name w:val="relative"/>
    <w:basedOn w:val="DefaultParagraphFont"/>
    <w:rsid w:val="00F42D9F"/>
  </w:style>
  <w:style w:type="paragraph" w:customStyle="1" w:styleId="not-prose">
    <w:name w:val="not-prose"/>
    <w:basedOn w:val="Normal"/>
    <w:rsid w:val="00F4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9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ok.Dewangan\AppData\Roaming\Microsoft\Templates\Bold%20content%20marketing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19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6B6B6B"/>
      </a:accent1>
      <a:accent2>
        <a:srgbClr val="D9D9D9"/>
      </a:accent2>
      <a:accent3>
        <a:srgbClr val="4C75D0"/>
      </a:accent3>
      <a:accent4>
        <a:srgbClr val="F08A74"/>
      </a:accent4>
      <a:accent5>
        <a:srgbClr val="137227"/>
      </a:accent5>
      <a:accent6>
        <a:srgbClr val="E6BC42"/>
      </a:accent6>
      <a:hlink>
        <a:srgbClr val="467886"/>
      </a:hlink>
      <a:folHlink>
        <a:srgbClr val="96607D"/>
      </a:folHlink>
    </a:clrScheme>
    <a:fontScheme name="Franklin Gothic Medium">
      <a:majorFont>
        <a:latin typeface="Franklin Gothic Medium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5ED85-5D9B-48D0-A7A3-0460E6C5F4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93BA7E-F72F-40A9-A9B6-9B32480F95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BCE41A7-B85A-4948-B7E3-B8EB7498B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08D4F5-5A47-473A-8990-2D1E024CC66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content marketing manager resume</Template>
  <TotalTime>7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Dewangan, Alok  (CTR)</dc:creator>
  <cp:lastModifiedBy>Aalok</cp:lastModifiedBy>
  <cp:revision>5</cp:revision>
  <cp:lastPrinted>2026-01-29T18:38:00Z</cp:lastPrinted>
  <dcterms:created xsi:type="dcterms:W3CDTF">2026-01-29T18:37:00Z</dcterms:created>
  <dcterms:modified xsi:type="dcterms:W3CDTF">2026-01-29T19:18:00Z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